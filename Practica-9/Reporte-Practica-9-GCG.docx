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104F55" w14:textId="264B7B0B" w:rsidR="004574EA" w:rsidRDefault="002624ED" w:rsidP="002624ED">
      <w:pPr>
        <w:pStyle w:val="Ttulo"/>
        <w:rPr>
          <w:b w:val="0"/>
          <w:bCs/>
        </w:rPr>
      </w:pPr>
      <w:r w:rsidRPr="002624ED">
        <w:t xml:space="preserve">Ejercicio de Laboratorio 9. </w:t>
      </w:r>
      <w:r w:rsidRPr="002624ED">
        <w:rPr>
          <w:b w:val="0"/>
          <w:bCs/>
        </w:rPr>
        <w:t>Métodos de Validación</w:t>
      </w:r>
    </w:p>
    <w:p w14:paraId="6B3DB106" w14:textId="7F041BF7" w:rsidR="002624ED" w:rsidRPr="002624ED" w:rsidRDefault="002624ED" w:rsidP="002624ED">
      <w:pPr>
        <w:pStyle w:val="Ttulo1"/>
        <w:rPr>
          <w:lang w:val="en-US"/>
        </w:rPr>
      </w:pPr>
      <w:r w:rsidRPr="002624ED">
        <w:rPr>
          <w:lang w:val="en-US"/>
        </w:rPr>
        <w:t xml:space="preserve">Hold Out 70/30 </w:t>
      </w:r>
      <w:proofErr w:type="spellStart"/>
      <w:r w:rsidRPr="002624ED">
        <w:rPr>
          <w:lang w:val="en-US"/>
        </w:rPr>
        <w:t>Estratificado</w:t>
      </w:r>
      <w:proofErr w:type="spellEnd"/>
    </w:p>
    <w:p w14:paraId="31AD797E" w14:textId="630265B6" w:rsidR="002624ED" w:rsidRDefault="002624ED" w:rsidP="002624ED">
      <w:pPr>
        <w:pStyle w:val="Ttulo2"/>
        <w:rPr>
          <w:lang w:val="en-US"/>
        </w:rPr>
      </w:pPr>
      <w:r w:rsidRPr="002624ED">
        <w:rPr>
          <w:lang w:val="en-US"/>
        </w:rPr>
        <w:t>I</w:t>
      </w:r>
      <w:r>
        <w:rPr>
          <w:lang w:val="en-US"/>
        </w:rPr>
        <w:t>ris</w:t>
      </w:r>
    </w:p>
    <w:p w14:paraId="7B928C66" w14:textId="09D9E9B7" w:rsidR="002624ED" w:rsidRDefault="002624ED" w:rsidP="002624ED">
      <w:pPr>
        <w:pStyle w:val="Ttulo3"/>
        <w:rPr>
          <w:lang w:val="en-US"/>
        </w:rPr>
      </w:pPr>
      <w:r>
        <w:rPr>
          <w:lang w:val="en-US"/>
        </w:rPr>
        <w:t>Código:</w:t>
      </w:r>
    </w:p>
    <w:p w14:paraId="7359FA13" w14:textId="31AC1FFB" w:rsidR="002624ED" w:rsidRPr="002624ED" w:rsidRDefault="002624ED" w:rsidP="002624E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5CCAD1" wp14:editId="3116C10A">
            <wp:extent cx="4876800" cy="5512760"/>
            <wp:effectExtent l="0" t="0" r="0" b="0"/>
            <wp:docPr id="7390826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958" cy="551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BE9D" w14:textId="39A076C6" w:rsidR="002624ED" w:rsidRDefault="002624ED" w:rsidP="002624ED">
      <w:pPr>
        <w:pStyle w:val="Ttulo3"/>
        <w:rPr>
          <w:lang w:val="en-US"/>
        </w:rPr>
      </w:pPr>
      <w:r>
        <w:rPr>
          <w:lang w:val="en-US"/>
        </w:rPr>
        <w:lastRenderedPageBreak/>
        <w:t>Salida:</w:t>
      </w:r>
    </w:p>
    <w:p w14:paraId="476C2403" w14:textId="4BDAD870" w:rsidR="002624ED" w:rsidRPr="002624ED" w:rsidRDefault="002624ED" w:rsidP="002624ED">
      <w:pPr>
        <w:jc w:val="center"/>
        <w:rPr>
          <w:lang w:val="en-US"/>
        </w:rPr>
      </w:pPr>
      <w:r w:rsidRPr="002624ED">
        <w:rPr>
          <w:lang w:val="en-US"/>
        </w:rPr>
        <w:drawing>
          <wp:inline distT="0" distB="0" distL="0" distR="0" wp14:anchorId="1E720EA7" wp14:editId="08E32CE5">
            <wp:extent cx="2359245" cy="3331029"/>
            <wp:effectExtent l="0" t="0" r="3175" b="3175"/>
            <wp:docPr id="1204605301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05301" name="Imagen 1" descr="Texto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7240" cy="33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4ED">
        <w:rPr>
          <w:lang w:val="en-US"/>
        </w:rPr>
        <w:drawing>
          <wp:inline distT="0" distB="0" distL="0" distR="0" wp14:anchorId="25AE3008" wp14:editId="27D38AFD">
            <wp:extent cx="1703387" cy="3330000"/>
            <wp:effectExtent l="0" t="0" r="0" b="3810"/>
            <wp:docPr id="649408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0811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3387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7F54" w14:textId="71AF2DF6" w:rsidR="002624ED" w:rsidRDefault="002624ED" w:rsidP="002624ED">
      <w:pPr>
        <w:pStyle w:val="Ttulo2"/>
        <w:rPr>
          <w:lang w:val="en-US"/>
        </w:rPr>
      </w:pPr>
      <w:r>
        <w:rPr>
          <w:lang w:val="en-US"/>
        </w:rPr>
        <w:lastRenderedPageBreak/>
        <w:t>Wine</w:t>
      </w:r>
    </w:p>
    <w:p w14:paraId="6CE4CFA9" w14:textId="46B03D2E" w:rsidR="002624ED" w:rsidRDefault="002624ED" w:rsidP="002624ED">
      <w:pPr>
        <w:pStyle w:val="Ttulo3"/>
        <w:rPr>
          <w:lang w:val="en-US"/>
        </w:rPr>
      </w:pPr>
      <w:r>
        <w:rPr>
          <w:lang w:val="en-US"/>
        </w:rPr>
        <w:t>Código:</w:t>
      </w:r>
    </w:p>
    <w:p w14:paraId="4E1D5987" w14:textId="37EBB91A" w:rsidR="002624ED" w:rsidRPr="002624ED" w:rsidRDefault="002624ED" w:rsidP="002624E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8F6594" wp14:editId="352394F8">
            <wp:extent cx="4628950" cy="5529943"/>
            <wp:effectExtent l="0" t="0" r="635" b="0"/>
            <wp:docPr id="200243345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534" cy="553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8F50" w14:textId="2D560074" w:rsidR="002624ED" w:rsidRDefault="002624ED" w:rsidP="002624ED">
      <w:pPr>
        <w:pStyle w:val="Ttulo3"/>
        <w:rPr>
          <w:lang w:val="en-US"/>
        </w:rPr>
      </w:pPr>
      <w:r>
        <w:rPr>
          <w:lang w:val="en-US"/>
        </w:rPr>
        <w:lastRenderedPageBreak/>
        <w:t>Salida:</w:t>
      </w:r>
    </w:p>
    <w:p w14:paraId="515E9296" w14:textId="18169374" w:rsidR="002624ED" w:rsidRPr="002624ED" w:rsidRDefault="002624ED" w:rsidP="002624ED">
      <w:pPr>
        <w:jc w:val="center"/>
        <w:rPr>
          <w:lang w:val="en-US"/>
        </w:rPr>
      </w:pPr>
      <w:r w:rsidRPr="002624ED">
        <w:rPr>
          <w:lang w:val="en-US"/>
        </w:rPr>
        <w:drawing>
          <wp:inline distT="0" distB="0" distL="0" distR="0" wp14:anchorId="7DE1595D" wp14:editId="6F87E1E2">
            <wp:extent cx="3327808" cy="2427515"/>
            <wp:effectExtent l="0" t="0" r="6350" b="0"/>
            <wp:docPr id="98769776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97768" name="Imagen 1" descr="Imagen que contien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2466" cy="243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24ED">
        <w:rPr>
          <w:lang w:val="en-US"/>
        </w:rPr>
        <w:drawing>
          <wp:inline distT="0" distB="0" distL="0" distR="0" wp14:anchorId="41363F98" wp14:editId="62C0C370">
            <wp:extent cx="1548985" cy="2427515"/>
            <wp:effectExtent l="0" t="0" r="0" b="0"/>
            <wp:docPr id="111079930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99308" name="Imagen 1" descr="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8423" cy="24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10EA" w14:textId="24F38693" w:rsidR="002624ED" w:rsidRDefault="002624ED" w:rsidP="002624ED">
      <w:pPr>
        <w:pStyle w:val="Ttulo1"/>
        <w:rPr>
          <w:lang w:val="en-US"/>
        </w:rPr>
      </w:pPr>
      <w:r w:rsidRPr="002624ED">
        <w:rPr>
          <w:lang w:val="en-US"/>
        </w:rPr>
        <w:lastRenderedPageBreak/>
        <w:t xml:space="preserve">10-Fold-Cross-Validation </w:t>
      </w:r>
      <w:proofErr w:type="spellStart"/>
      <w:r w:rsidRPr="002624ED">
        <w:rPr>
          <w:lang w:val="en-US"/>
        </w:rPr>
        <w:t>Estratificado</w:t>
      </w:r>
      <w:proofErr w:type="spellEnd"/>
    </w:p>
    <w:p w14:paraId="0B644124" w14:textId="3969810D" w:rsidR="002624ED" w:rsidRDefault="002624ED" w:rsidP="002624ED">
      <w:pPr>
        <w:pStyle w:val="Ttulo2"/>
        <w:rPr>
          <w:lang w:val="en-US"/>
        </w:rPr>
      </w:pPr>
      <w:r>
        <w:rPr>
          <w:lang w:val="en-US"/>
        </w:rPr>
        <w:t>Iris</w:t>
      </w:r>
    </w:p>
    <w:p w14:paraId="1CB09630" w14:textId="77777777" w:rsidR="002624ED" w:rsidRDefault="002624ED" w:rsidP="002624ED">
      <w:pPr>
        <w:pStyle w:val="Ttulo3"/>
        <w:rPr>
          <w:lang w:val="en-US"/>
        </w:rPr>
      </w:pPr>
      <w:r>
        <w:rPr>
          <w:lang w:val="en-US"/>
        </w:rPr>
        <w:t>Código:</w:t>
      </w:r>
    </w:p>
    <w:p w14:paraId="79204931" w14:textId="49CC5CDD" w:rsidR="009359E3" w:rsidRPr="009359E3" w:rsidRDefault="009359E3" w:rsidP="009359E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29A7D3" wp14:editId="1B8A98D3">
            <wp:extent cx="3880123" cy="5627914"/>
            <wp:effectExtent l="0" t="0" r="6350" b="0"/>
            <wp:docPr id="2747592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260" cy="563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B884D" w14:textId="44CEAA71" w:rsidR="002624ED" w:rsidRDefault="002624ED" w:rsidP="002624ED">
      <w:pPr>
        <w:pStyle w:val="Ttulo3"/>
        <w:rPr>
          <w:lang w:val="en-US"/>
        </w:rPr>
      </w:pPr>
      <w:r>
        <w:rPr>
          <w:lang w:val="en-US"/>
        </w:rPr>
        <w:t>Salida:</w:t>
      </w:r>
    </w:p>
    <w:p w14:paraId="7FF2FA13" w14:textId="2EDC9CEF" w:rsidR="009359E3" w:rsidRPr="009359E3" w:rsidRDefault="009359E3" w:rsidP="009359E3">
      <w:pPr>
        <w:rPr>
          <w:lang w:val="en-US"/>
        </w:rPr>
      </w:pPr>
      <w:r w:rsidRPr="009359E3">
        <w:rPr>
          <w:lang w:val="en-US"/>
        </w:rPr>
        <w:drawing>
          <wp:inline distT="0" distB="0" distL="0" distR="0" wp14:anchorId="607D4D12" wp14:editId="1B74945E">
            <wp:extent cx="5612130" cy="435610"/>
            <wp:effectExtent l="0" t="0" r="7620" b="2540"/>
            <wp:docPr id="9938866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86643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EC26" w14:textId="78786CA4" w:rsidR="002624ED" w:rsidRDefault="002624ED" w:rsidP="002624ED">
      <w:pPr>
        <w:pStyle w:val="Ttulo2"/>
        <w:rPr>
          <w:lang w:val="en-US"/>
        </w:rPr>
      </w:pPr>
      <w:r>
        <w:rPr>
          <w:lang w:val="en-US"/>
        </w:rPr>
        <w:lastRenderedPageBreak/>
        <w:t>Wine</w:t>
      </w:r>
      <w:r w:rsidR="009359E3">
        <w:rPr>
          <w:lang w:val="en-US"/>
        </w:rPr>
        <w:t>W</w:t>
      </w:r>
    </w:p>
    <w:p w14:paraId="42C80DBA" w14:textId="77777777" w:rsidR="002624ED" w:rsidRDefault="002624ED" w:rsidP="002624ED">
      <w:pPr>
        <w:pStyle w:val="Ttulo3"/>
        <w:rPr>
          <w:lang w:val="en-US"/>
        </w:rPr>
      </w:pPr>
      <w:r>
        <w:rPr>
          <w:lang w:val="en-US"/>
        </w:rPr>
        <w:t>Código:</w:t>
      </w:r>
    </w:p>
    <w:p w14:paraId="7C0B4057" w14:textId="0CA7DDFE" w:rsidR="009359E3" w:rsidRPr="009359E3" w:rsidRDefault="009359E3" w:rsidP="009359E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7D08DD" wp14:editId="3EECBFE5">
            <wp:extent cx="5009654" cy="6945086"/>
            <wp:effectExtent l="0" t="0" r="635" b="8255"/>
            <wp:docPr id="44444459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211" cy="694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7D81" w14:textId="77777777" w:rsidR="002624ED" w:rsidRPr="002624ED" w:rsidRDefault="002624ED" w:rsidP="002624ED">
      <w:pPr>
        <w:pStyle w:val="Ttulo3"/>
        <w:rPr>
          <w:lang w:val="en-US"/>
        </w:rPr>
      </w:pPr>
      <w:r>
        <w:rPr>
          <w:lang w:val="en-US"/>
        </w:rPr>
        <w:lastRenderedPageBreak/>
        <w:t>Salida:</w:t>
      </w:r>
    </w:p>
    <w:p w14:paraId="22917F29" w14:textId="558539D4" w:rsidR="002624ED" w:rsidRPr="002624ED" w:rsidRDefault="009359E3" w:rsidP="002624ED">
      <w:pPr>
        <w:rPr>
          <w:lang w:val="en-US"/>
        </w:rPr>
      </w:pPr>
      <w:r w:rsidRPr="009359E3">
        <w:rPr>
          <w:lang w:val="en-US"/>
        </w:rPr>
        <w:drawing>
          <wp:inline distT="0" distB="0" distL="0" distR="0" wp14:anchorId="73086EAD" wp14:editId="5281FB41">
            <wp:extent cx="5612130" cy="561340"/>
            <wp:effectExtent l="0" t="0" r="7620" b="0"/>
            <wp:docPr id="3932052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5271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6860" w14:textId="77777777" w:rsidR="002624ED" w:rsidRPr="002624ED" w:rsidRDefault="002624ED" w:rsidP="002624ED">
      <w:pPr>
        <w:rPr>
          <w:lang w:val="en-US"/>
        </w:rPr>
      </w:pPr>
    </w:p>
    <w:p w14:paraId="4EC0496B" w14:textId="77777777" w:rsidR="005F708A" w:rsidRPr="002624ED" w:rsidRDefault="005F708A" w:rsidP="005F708A">
      <w:pPr>
        <w:pStyle w:val="Ttulo"/>
        <w:rPr>
          <w:rStyle w:val="Textoennegrita"/>
          <w:lang w:val="en-US"/>
        </w:rPr>
      </w:pPr>
    </w:p>
    <w:sectPr w:rsidR="005F708A" w:rsidRPr="002624ED">
      <w:headerReference w:type="default" r:id="rId16"/>
      <w:foot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D78AF0" w14:textId="77777777" w:rsidR="00DA1E88" w:rsidRDefault="00DA1E88" w:rsidP="00D335E1">
      <w:pPr>
        <w:spacing w:after="0" w:line="240" w:lineRule="auto"/>
      </w:pPr>
      <w:r>
        <w:separator/>
      </w:r>
    </w:p>
  </w:endnote>
  <w:endnote w:type="continuationSeparator" w:id="0">
    <w:p w14:paraId="755AB751" w14:textId="77777777" w:rsidR="00DA1E88" w:rsidRDefault="00DA1E88" w:rsidP="00D33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02733369"/>
      <w:docPartObj>
        <w:docPartGallery w:val="Page Numbers (Bottom of Page)"/>
        <w:docPartUnique/>
      </w:docPartObj>
    </w:sdtPr>
    <w:sdtContent>
      <w:p w14:paraId="44AC6DCF" w14:textId="77777777" w:rsidR="005F708A" w:rsidRDefault="005F708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5FD841B" w14:textId="77777777" w:rsidR="005F708A" w:rsidRDefault="005F708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7A9BFF" w14:textId="77777777" w:rsidR="00DA1E88" w:rsidRDefault="00DA1E88" w:rsidP="00D335E1">
      <w:pPr>
        <w:spacing w:after="0" w:line="240" w:lineRule="auto"/>
      </w:pPr>
      <w:r>
        <w:separator/>
      </w:r>
    </w:p>
  </w:footnote>
  <w:footnote w:type="continuationSeparator" w:id="0">
    <w:p w14:paraId="4D4F0491" w14:textId="77777777" w:rsidR="00DA1E88" w:rsidRDefault="00DA1E88" w:rsidP="00D335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9C349" w14:textId="77777777" w:rsidR="00D335E1" w:rsidRPr="00E52B1C" w:rsidRDefault="009E7DA4" w:rsidP="00E52B1C">
    <w:pPr>
      <w:pStyle w:val="Encabezado"/>
      <w:tabs>
        <w:tab w:val="clear" w:pos="4419"/>
        <w:tab w:val="left" w:pos="1843"/>
        <w:tab w:val="left" w:pos="4253"/>
        <w:tab w:val="left" w:pos="4536"/>
      </w:tabs>
      <w:jc w:val="center"/>
      <w:rPr>
        <w:rFonts w:cs="Arial"/>
        <w:b/>
        <w:bCs/>
        <w:sz w:val="28"/>
        <w:szCs w:val="28"/>
      </w:rPr>
    </w:pPr>
    <w:r w:rsidRPr="00E52B1C">
      <w:rPr>
        <w:noProof/>
      </w:rPr>
      <w:drawing>
        <wp:anchor distT="0" distB="0" distL="114300" distR="114300" simplePos="0" relativeHeight="251661312" behindDoc="0" locked="0" layoutInCell="1" allowOverlap="1" wp14:anchorId="1524D472" wp14:editId="40F6C745">
          <wp:simplePos x="0" y="0"/>
          <wp:positionH relativeFrom="margin">
            <wp:posOffset>5301615</wp:posOffset>
          </wp:positionH>
          <wp:positionV relativeFrom="margin">
            <wp:posOffset>-1163141</wp:posOffset>
          </wp:positionV>
          <wp:extent cx="1140460" cy="869950"/>
          <wp:effectExtent l="0" t="0" r="2540" b="6350"/>
          <wp:wrapSquare wrapText="bothSides"/>
          <wp:docPr id="1" name="Imagen 1" descr="Historia &amp;amp; Escudo - ES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istoria &amp;amp; Escudo - ESCOM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0460" cy="869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52B1C">
      <w:rPr>
        <w:noProof/>
      </w:rPr>
      <w:drawing>
        <wp:anchor distT="0" distB="0" distL="114300" distR="114300" simplePos="0" relativeHeight="251659264" behindDoc="0" locked="0" layoutInCell="1" allowOverlap="1" wp14:anchorId="56478233" wp14:editId="105ABA18">
          <wp:simplePos x="0" y="0"/>
          <wp:positionH relativeFrom="page">
            <wp:align>left</wp:align>
          </wp:positionH>
          <wp:positionV relativeFrom="margin">
            <wp:posOffset>-1282571</wp:posOffset>
          </wp:positionV>
          <wp:extent cx="1421765" cy="1009650"/>
          <wp:effectExtent l="0" t="0" r="0" b="0"/>
          <wp:wrapSquare wrapText="bothSides"/>
          <wp:docPr id="2" name="Imagen 2" descr="Instituto Politécnico Nacional - Wikipedia, la enciclopedia lib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nstituto Politécnico Nacional - Wikipedia, la enciclopedia libre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765" cy="1009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335E1" w:rsidRPr="00E52B1C">
      <w:rPr>
        <w:rFonts w:cs="Arial"/>
        <w:b/>
        <w:bCs/>
        <w:sz w:val="28"/>
        <w:szCs w:val="28"/>
      </w:rPr>
      <w:t>INSTITUTO POLITECNICO NACIONAL</w:t>
    </w:r>
  </w:p>
  <w:p w14:paraId="3BD59393" w14:textId="77777777" w:rsidR="00D335E1" w:rsidRPr="00E52B1C" w:rsidRDefault="00D335E1" w:rsidP="00E52B1C">
    <w:pPr>
      <w:pStyle w:val="Encabezado"/>
      <w:jc w:val="center"/>
      <w:rPr>
        <w:rFonts w:cs="Arial"/>
        <w:b/>
        <w:bCs/>
        <w:sz w:val="24"/>
        <w:szCs w:val="24"/>
      </w:rPr>
    </w:pPr>
    <w:r w:rsidRPr="00E52B1C">
      <w:rPr>
        <w:rFonts w:cs="Arial"/>
        <w:b/>
        <w:bCs/>
        <w:sz w:val="24"/>
        <w:szCs w:val="24"/>
      </w:rPr>
      <w:t>ESCUELA SUPERIOR DE CÓMPUTO</w:t>
    </w:r>
  </w:p>
  <w:p w14:paraId="0B8B2FE5" w14:textId="77777777" w:rsidR="00D335E1" w:rsidRDefault="007A203D" w:rsidP="00E52B1C">
    <w:pPr>
      <w:pStyle w:val="Encabezado"/>
      <w:jc w:val="center"/>
      <w:rPr>
        <w:rFonts w:cs="Arial"/>
        <w:sz w:val="24"/>
        <w:szCs w:val="24"/>
      </w:rPr>
    </w:pPr>
    <w:r w:rsidRPr="00E52B1C">
      <w:rPr>
        <w:rFonts w:cs="Arial"/>
        <w:b/>
        <w:bCs/>
        <w:sz w:val="24"/>
        <w:szCs w:val="24"/>
      </w:rPr>
      <w:t>NOMBRE:</w:t>
    </w:r>
    <w:r w:rsidRPr="00E52B1C">
      <w:rPr>
        <w:rFonts w:cs="Arial"/>
        <w:sz w:val="24"/>
        <w:szCs w:val="24"/>
      </w:rPr>
      <w:t xml:space="preserve"> Cerda García Gustavo</w:t>
    </w:r>
  </w:p>
  <w:p w14:paraId="75B90E39" w14:textId="17758830" w:rsidR="009E7DA4" w:rsidRDefault="009E7DA4" w:rsidP="00E52B1C">
    <w:pPr>
      <w:pStyle w:val="Encabezado"/>
      <w:jc w:val="center"/>
      <w:rPr>
        <w:rFonts w:cs="Arial"/>
        <w:sz w:val="24"/>
        <w:szCs w:val="24"/>
      </w:rPr>
    </w:pPr>
    <w:r w:rsidRPr="009E7DA4">
      <w:rPr>
        <w:rFonts w:cs="Arial"/>
        <w:b/>
        <w:bCs/>
        <w:sz w:val="24"/>
        <w:szCs w:val="24"/>
      </w:rPr>
      <w:t>Materia</w:t>
    </w:r>
    <w:r>
      <w:rPr>
        <w:rFonts w:cs="Arial"/>
        <w:sz w:val="24"/>
        <w:szCs w:val="24"/>
      </w:rPr>
      <w:t>:</w:t>
    </w:r>
    <w:r w:rsidR="002624ED">
      <w:rPr>
        <w:rFonts w:cs="Arial"/>
        <w:sz w:val="24"/>
        <w:szCs w:val="24"/>
      </w:rPr>
      <w:t xml:space="preserve"> Inteligencia Artificial</w:t>
    </w:r>
  </w:p>
  <w:p w14:paraId="57639D16" w14:textId="77777777" w:rsidR="00902708" w:rsidRDefault="00902708" w:rsidP="00E52B1C">
    <w:pPr>
      <w:pStyle w:val="Encabezado"/>
      <w:jc w:val="center"/>
      <w:rPr>
        <w:rFonts w:cs="Arial"/>
        <w:sz w:val="24"/>
        <w:szCs w:val="24"/>
      </w:rPr>
    </w:pPr>
  </w:p>
  <w:p w14:paraId="238E42EA" w14:textId="77777777" w:rsidR="00902708" w:rsidRPr="00E52B1C" w:rsidRDefault="00902708" w:rsidP="00E52B1C">
    <w:pPr>
      <w:pStyle w:val="Encabezado"/>
      <w:jc w:val="center"/>
      <w:rPr>
        <w:rFonts w:cs="Arial"/>
        <w:sz w:val="24"/>
        <w:szCs w:val="24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7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4ED"/>
    <w:rsid w:val="000A6490"/>
    <w:rsid w:val="000D11D8"/>
    <w:rsid w:val="001E5926"/>
    <w:rsid w:val="002624ED"/>
    <w:rsid w:val="002F23EE"/>
    <w:rsid w:val="003472A3"/>
    <w:rsid w:val="004574EA"/>
    <w:rsid w:val="005F708A"/>
    <w:rsid w:val="007061D4"/>
    <w:rsid w:val="007A203D"/>
    <w:rsid w:val="00902708"/>
    <w:rsid w:val="00930D8A"/>
    <w:rsid w:val="009359E3"/>
    <w:rsid w:val="0094572B"/>
    <w:rsid w:val="009E7DA4"/>
    <w:rsid w:val="00AC55CF"/>
    <w:rsid w:val="00BC0AD5"/>
    <w:rsid w:val="00CC53C7"/>
    <w:rsid w:val="00D335E1"/>
    <w:rsid w:val="00DA1E88"/>
    <w:rsid w:val="00E52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A23829"/>
  <w15:chartTrackingRefBased/>
  <w15:docId w15:val="{C40C8F4A-ACA0-4B03-99B4-DD6DEB858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08A"/>
    <w:pPr>
      <w:jc w:val="both"/>
    </w:pPr>
    <w:rPr>
      <w:rFonts w:ascii="Montserrat" w:hAnsi="Montserrat"/>
    </w:rPr>
  </w:style>
  <w:style w:type="paragraph" w:styleId="Ttulo1">
    <w:name w:val="heading 1"/>
    <w:basedOn w:val="Normal"/>
    <w:next w:val="Normal"/>
    <w:link w:val="Ttulo1Car"/>
    <w:uiPriority w:val="9"/>
    <w:qFormat/>
    <w:rsid w:val="005F708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F708A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624ED"/>
    <w:pPr>
      <w:keepNext/>
      <w:keepLines/>
      <w:spacing w:before="40" w:after="0"/>
      <w:ind w:left="708"/>
      <w:outlineLvl w:val="2"/>
    </w:pPr>
    <w:rPr>
      <w:rFonts w:eastAsiaTheme="majorEastAsia" w:cstheme="majorBidi"/>
      <w:b/>
      <w:color w:val="1F3763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basedOn w:val="Normal"/>
    <w:uiPriority w:val="1"/>
    <w:qFormat/>
    <w:rsid w:val="001E5926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1E592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335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35E1"/>
  </w:style>
  <w:style w:type="paragraph" w:styleId="Piedepgina">
    <w:name w:val="footer"/>
    <w:basedOn w:val="Normal"/>
    <w:link w:val="PiedepginaCar"/>
    <w:uiPriority w:val="99"/>
    <w:unhideWhenUsed/>
    <w:rsid w:val="00D335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35E1"/>
  </w:style>
  <w:style w:type="character" w:customStyle="1" w:styleId="Ttulo1Car">
    <w:name w:val="Título 1 Car"/>
    <w:basedOn w:val="Fuentedeprrafopredeter"/>
    <w:link w:val="Ttulo1"/>
    <w:uiPriority w:val="9"/>
    <w:rsid w:val="005F708A"/>
    <w:rPr>
      <w:rFonts w:ascii="Montserrat" w:eastAsiaTheme="majorEastAsia" w:hAnsi="Montserrat" w:cstheme="majorBidi"/>
      <w:b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F708A"/>
    <w:rPr>
      <w:rFonts w:ascii="Montserrat" w:eastAsiaTheme="majorEastAsia" w:hAnsi="Montserrat" w:cstheme="majorBidi"/>
      <w:b/>
      <w:sz w:val="26"/>
      <w:szCs w:val="26"/>
    </w:rPr>
  </w:style>
  <w:style w:type="paragraph" w:styleId="Ttulo">
    <w:name w:val="Title"/>
    <w:basedOn w:val="Normal"/>
    <w:next w:val="Normal"/>
    <w:link w:val="TtuloCar"/>
    <w:uiPriority w:val="10"/>
    <w:qFormat/>
    <w:rsid w:val="005F708A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F708A"/>
    <w:rPr>
      <w:rFonts w:ascii="Montserrat" w:eastAsiaTheme="majorEastAsia" w:hAnsi="Montserrat" w:cstheme="majorBidi"/>
      <w:b/>
      <w:spacing w:val="-10"/>
      <w:kern w:val="28"/>
      <w:sz w:val="32"/>
      <w:szCs w:val="56"/>
    </w:rPr>
  </w:style>
  <w:style w:type="character" w:styleId="Textoennegrita">
    <w:name w:val="Strong"/>
    <w:basedOn w:val="Fuentedeprrafopredeter"/>
    <w:uiPriority w:val="22"/>
    <w:qFormat/>
    <w:rsid w:val="005F708A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2624ED"/>
    <w:rPr>
      <w:rFonts w:ascii="Montserrat" w:eastAsiaTheme="majorEastAsia" w:hAnsi="Montserrat" w:cstheme="majorBidi"/>
      <w:b/>
      <w:color w:val="1F3763" w:themeColor="accent1" w:themeShade="7F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us\Documents\Plantillas%20personalizadas%20de%20Office\PlantillaESCOM-SP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PlantillaESCOM-SP.dotx</Template>
  <TotalTime>42</TotalTime>
  <Pages>7</Pages>
  <Words>34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</dc:creator>
  <cp:keywords/>
  <dc:description/>
  <cp:lastModifiedBy>Gustavo Cerda Garcia</cp:lastModifiedBy>
  <cp:revision>1</cp:revision>
  <dcterms:created xsi:type="dcterms:W3CDTF">2024-05-16T04:42:00Z</dcterms:created>
  <dcterms:modified xsi:type="dcterms:W3CDTF">2024-05-16T05:24:00Z</dcterms:modified>
</cp:coreProperties>
</file>