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DFFCE" w14:textId="698DC2A9" w:rsidR="005F708A" w:rsidRDefault="005C7551" w:rsidP="005C7551">
      <w:pPr>
        <w:pStyle w:val="Ttulo"/>
        <w:rPr>
          <w:rStyle w:val="Textoennegrita"/>
          <w:b/>
          <w:bCs w:val="0"/>
        </w:rPr>
      </w:pPr>
      <w:r w:rsidRPr="005C7551">
        <w:rPr>
          <w:rStyle w:val="Textoennegrita"/>
          <w:b/>
          <w:bCs w:val="0"/>
        </w:rPr>
        <w:t>Ejercicio de Laboratorio 4. BFS, A* y SA</w:t>
      </w:r>
    </w:p>
    <w:p w14:paraId="59F93643" w14:textId="2701CBB3" w:rsidR="005C7551" w:rsidRDefault="005C7551" w:rsidP="005C7551">
      <w:pPr>
        <w:pStyle w:val="Ttulo1"/>
      </w:pPr>
      <w:r>
        <w:t>Ejercicio 1. BFS o A*</w:t>
      </w:r>
    </w:p>
    <w:p w14:paraId="6B67336E" w14:textId="1B585F88" w:rsidR="005C7551" w:rsidRDefault="005C7551" w:rsidP="005C7551">
      <w:r>
        <w:t>Empleando búsqueda informada (coste uniforme, A* o una variante) resuelve el problema del 8-puzzle.</w:t>
      </w:r>
    </w:p>
    <w:p w14:paraId="7AF4D9A0" w14:textId="1A51BC71" w:rsidR="005C7551" w:rsidRDefault="005C7551" w:rsidP="005C7551">
      <w:pPr>
        <w:pStyle w:val="Ttulo2"/>
      </w:pPr>
      <w:r>
        <w:t>¿Qué algoritmo utilizamos?</w:t>
      </w:r>
    </w:p>
    <w:p w14:paraId="0F38B257" w14:textId="0CE4322A" w:rsidR="005C7551" w:rsidRDefault="005C7551" w:rsidP="005C7551">
      <w:r w:rsidRPr="005C7551">
        <w:t>El algoritmo A* es un algoritmo de búsqueda informada que utiliza una función heurística para encontrar el camino más corto desde un nodo inicial hasta un nodo objetivo. En el caso del problema del 8-puzzle, el algoritmo A* puede utilizarse para encontrar la secuencia de movimientos necesarios para llegar desde una disposición inicial del tablero hasta una disposición objetivo.</w:t>
      </w:r>
    </w:p>
    <w:p w14:paraId="27689686" w14:textId="6A19F368" w:rsidR="005C7551" w:rsidRDefault="005C7551" w:rsidP="005C7551">
      <w:pPr>
        <w:pStyle w:val="Ttulo2"/>
      </w:pPr>
      <w:r>
        <w:t>¿Qué heurística utilizamos?</w:t>
      </w:r>
    </w:p>
    <w:p w14:paraId="214E1E31" w14:textId="1404018A" w:rsidR="005C7551" w:rsidRDefault="005C7551" w:rsidP="005C7551">
      <w:r>
        <w:t>Se</w:t>
      </w:r>
      <w:r>
        <w:t xml:space="preserve"> utiliza la heurística de la distancia Manhattan para calcular el costo estimado desde un estado del tablero hasta el estado objetivo. El algoritmo A* combina este costo estimado con el costo acumulado de los movimientos realizados para tomar decisiones informadas sobre qué nodos explorar primero en la búsqueda.</w:t>
      </w:r>
    </w:p>
    <w:p w14:paraId="54670589" w14:textId="6E90D2D6" w:rsidR="005C7551" w:rsidRDefault="005C7551" w:rsidP="005C7551">
      <w:pPr>
        <w:pStyle w:val="Ttulo2"/>
      </w:pPr>
      <w:r>
        <w:t>Código</w:t>
      </w:r>
    </w:p>
    <w:p w14:paraId="334A2D41" w14:textId="410E46C4" w:rsidR="0040583D" w:rsidRDefault="008D550D" w:rsidP="008D550D">
      <w:pPr>
        <w:pStyle w:val="Ttulo3"/>
      </w:pPr>
      <w:r>
        <w:t>Clase de estado del tablero</w:t>
      </w:r>
    </w:p>
    <w:p w14:paraId="272F1CE2" w14:textId="178904BA" w:rsidR="008D550D" w:rsidRDefault="008D550D" w:rsidP="008D550D">
      <w:pPr>
        <w:jc w:val="center"/>
      </w:pPr>
      <w:r>
        <w:rPr>
          <w:noProof/>
        </w:rPr>
        <w:drawing>
          <wp:inline distT="0" distB="0" distL="0" distR="0" wp14:anchorId="2CE92420" wp14:editId="7C12CE04">
            <wp:extent cx="5609590" cy="2774315"/>
            <wp:effectExtent l="0" t="0" r="0" b="0"/>
            <wp:docPr id="1605188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9590" cy="2774315"/>
                    </a:xfrm>
                    <a:prstGeom prst="rect">
                      <a:avLst/>
                    </a:prstGeom>
                    <a:noFill/>
                    <a:ln>
                      <a:noFill/>
                    </a:ln>
                  </pic:spPr>
                </pic:pic>
              </a:graphicData>
            </a:graphic>
          </wp:inline>
        </w:drawing>
      </w:r>
    </w:p>
    <w:p w14:paraId="1E81F963" w14:textId="1EE727DF" w:rsidR="008D550D" w:rsidRDefault="008D550D" w:rsidP="008D550D">
      <w:pPr>
        <w:pStyle w:val="Ttulo3"/>
        <w:rPr>
          <w:rStyle w:val="CodigoCar"/>
        </w:rPr>
      </w:pPr>
      <w:r>
        <w:lastRenderedPageBreak/>
        <w:t xml:space="preserve">Función </w:t>
      </w:r>
      <w:proofErr w:type="spellStart"/>
      <w:r w:rsidRPr="008D550D">
        <w:rPr>
          <w:rStyle w:val="CodigoCar"/>
        </w:rPr>
        <w:t>obtener_posicion_espacio</w:t>
      </w:r>
      <w:proofErr w:type="spellEnd"/>
      <w:r w:rsidRPr="008D550D">
        <w:rPr>
          <w:rStyle w:val="CodigoCar"/>
        </w:rPr>
        <w:t>(tablero)</w:t>
      </w:r>
    </w:p>
    <w:p w14:paraId="5A8BE8BE" w14:textId="3EF9267E" w:rsidR="008D550D" w:rsidRDefault="008D550D" w:rsidP="008D550D">
      <w:pPr>
        <w:jc w:val="center"/>
      </w:pPr>
      <w:r>
        <w:rPr>
          <w:rFonts w:eastAsiaTheme="majorEastAsia" w:cstheme="majorBidi"/>
          <w:b/>
          <w:noProof/>
          <w:color w:val="1F3763" w:themeColor="accent1" w:themeShade="7F"/>
          <w:sz w:val="24"/>
          <w:szCs w:val="24"/>
        </w:rPr>
        <w:drawing>
          <wp:inline distT="0" distB="0" distL="0" distR="0" wp14:anchorId="7B387FFC" wp14:editId="6B8095A1">
            <wp:extent cx="5599430" cy="2537460"/>
            <wp:effectExtent l="0" t="0" r="0" b="0"/>
            <wp:docPr id="9850328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9430" cy="2537460"/>
                    </a:xfrm>
                    <a:prstGeom prst="rect">
                      <a:avLst/>
                    </a:prstGeom>
                    <a:noFill/>
                    <a:ln>
                      <a:noFill/>
                    </a:ln>
                  </pic:spPr>
                </pic:pic>
              </a:graphicData>
            </a:graphic>
          </wp:inline>
        </w:drawing>
      </w:r>
    </w:p>
    <w:p w14:paraId="3F2FAB94" w14:textId="089F5E0A" w:rsidR="008D550D" w:rsidRDefault="008D550D" w:rsidP="008D550D">
      <w:pPr>
        <w:pStyle w:val="Ttulo3"/>
        <w:rPr>
          <w:rStyle w:val="CodigoCar"/>
        </w:rPr>
      </w:pPr>
      <w:r>
        <w:t xml:space="preserve">Función </w:t>
      </w:r>
      <w:proofErr w:type="spellStart"/>
      <w:r w:rsidRPr="008D550D">
        <w:rPr>
          <w:rStyle w:val="CodigoCar"/>
        </w:rPr>
        <w:t>generar_movimientos</w:t>
      </w:r>
      <w:proofErr w:type="spellEnd"/>
      <w:r w:rsidRPr="008D550D">
        <w:rPr>
          <w:rStyle w:val="CodigoCar"/>
        </w:rPr>
        <w:t>(estado)</w:t>
      </w:r>
    </w:p>
    <w:p w14:paraId="26C1E711" w14:textId="54BAD076" w:rsidR="008D550D" w:rsidRDefault="008D550D" w:rsidP="008D550D">
      <w:pPr>
        <w:jc w:val="center"/>
      </w:pPr>
      <w:r>
        <w:rPr>
          <w:rFonts w:eastAsiaTheme="majorEastAsia" w:cstheme="majorBidi"/>
          <w:b/>
          <w:noProof/>
          <w:color w:val="1F3763" w:themeColor="accent1" w:themeShade="7F"/>
          <w:sz w:val="24"/>
          <w:szCs w:val="24"/>
        </w:rPr>
        <w:drawing>
          <wp:inline distT="0" distB="0" distL="0" distR="0" wp14:anchorId="5B713B89" wp14:editId="68FE3A63">
            <wp:extent cx="5007158" cy="4171307"/>
            <wp:effectExtent l="0" t="0" r="0" b="0"/>
            <wp:docPr id="634373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8449" cy="4172382"/>
                    </a:xfrm>
                    <a:prstGeom prst="rect">
                      <a:avLst/>
                    </a:prstGeom>
                    <a:noFill/>
                    <a:ln>
                      <a:noFill/>
                    </a:ln>
                  </pic:spPr>
                </pic:pic>
              </a:graphicData>
            </a:graphic>
          </wp:inline>
        </w:drawing>
      </w:r>
    </w:p>
    <w:p w14:paraId="5AC5433D" w14:textId="77777777" w:rsidR="008D550D" w:rsidRDefault="008D550D" w:rsidP="008D550D">
      <w:pPr>
        <w:pStyle w:val="Ttulo3"/>
        <w:rPr>
          <w:rStyle w:val="CodigoCar"/>
        </w:rPr>
      </w:pPr>
      <w:r>
        <w:lastRenderedPageBreak/>
        <w:t xml:space="preserve">Función </w:t>
      </w:r>
      <w:proofErr w:type="spellStart"/>
      <w:r>
        <w:rPr>
          <w:rStyle w:val="CodigoCar"/>
        </w:rPr>
        <w:t>h</w:t>
      </w:r>
      <w:r w:rsidRPr="008D550D">
        <w:rPr>
          <w:rStyle w:val="CodigoCar"/>
        </w:rPr>
        <w:t>euristica</w:t>
      </w:r>
      <w:proofErr w:type="spellEnd"/>
      <w:r w:rsidRPr="008D550D">
        <w:rPr>
          <w:rStyle w:val="CodigoCar"/>
        </w:rPr>
        <w:t xml:space="preserve">(tablero_actual, </w:t>
      </w:r>
      <w:proofErr w:type="spellStart"/>
      <w:r w:rsidRPr="008D550D">
        <w:rPr>
          <w:rStyle w:val="CodigoCar"/>
        </w:rPr>
        <w:t>tablero_objetivo</w:t>
      </w:r>
      <w:proofErr w:type="spellEnd"/>
      <w:r w:rsidRPr="008D550D">
        <w:rPr>
          <w:rStyle w:val="CodigoCar"/>
        </w:rPr>
        <w:t>)</w:t>
      </w:r>
    </w:p>
    <w:p w14:paraId="509897E9" w14:textId="3FC74595" w:rsidR="008D550D" w:rsidRDefault="008D550D" w:rsidP="008D550D">
      <w:r>
        <w:rPr>
          <w:rStyle w:val="CodigoCar"/>
          <w:noProof/>
        </w:rPr>
        <w:drawing>
          <wp:inline distT="0" distB="0" distL="0" distR="0" wp14:anchorId="0AED631D" wp14:editId="13F63FE7">
            <wp:extent cx="5599430" cy="2558415"/>
            <wp:effectExtent l="0" t="0" r="0" b="0"/>
            <wp:docPr id="8341636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9430" cy="2558415"/>
                    </a:xfrm>
                    <a:prstGeom prst="rect">
                      <a:avLst/>
                    </a:prstGeom>
                    <a:noFill/>
                    <a:ln>
                      <a:noFill/>
                    </a:ln>
                  </pic:spPr>
                </pic:pic>
              </a:graphicData>
            </a:graphic>
          </wp:inline>
        </w:drawing>
      </w:r>
    </w:p>
    <w:p w14:paraId="622E2151" w14:textId="1EC0FB2B" w:rsidR="008D550D" w:rsidRPr="008D550D" w:rsidRDefault="008D550D" w:rsidP="008D550D">
      <w:pPr>
        <w:pStyle w:val="Ttulo3"/>
        <w:rPr>
          <w:rFonts w:ascii="Cascadia Code" w:hAnsi="Cascadia Code"/>
        </w:rPr>
      </w:pPr>
      <w:r>
        <w:lastRenderedPageBreak/>
        <w:t xml:space="preserve">Función </w:t>
      </w:r>
      <w:r w:rsidRPr="008D550D">
        <w:rPr>
          <w:rStyle w:val="CodigoCar"/>
        </w:rPr>
        <w:t>resolver_8_</w:t>
      </w:r>
      <w:proofErr w:type="gramStart"/>
      <w:r w:rsidRPr="008D550D">
        <w:rPr>
          <w:rStyle w:val="CodigoCar"/>
        </w:rPr>
        <w:t>puzzle(</w:t>
      </w:r>
      <w:proofErr w:type="gramEnd"/>
      <w:r w:rsidRPr="008D550D">
        <w:rPr>
          <w:rStyle w:val="CodigoCar"/>
        </w:rPr>
        <w:t>inicial, objetivo)</w:t>
      </w:r>
    </w:p>
    <w:p w14:paraId="72ADAB28" w14:textId="3A3FFC67" w:rsidR="008D550D" w:rsidRDefault="008D550D" w:rsidP="008D550D">
      <w:r>
        <w:rPr>
          <w:rFonts w:eastAsiaTheme="majorEastAsia" w:cstheme="majorBidi"/>
          <w:b/>
          <w:noProof/>
          <w:color w:val="1F3763" w:themeColor="accent1" w:themeShade="7F"/>
          <w:sz w:val="24"/>
          <w:szCs w:val="24"/>
        </w:rPr>
        <w:drawing>
          <wp:inline distT="0" distB="0" distL="0" distR="0" wp14:anchorId="0F369D16" wp14:editId="3A9F7FCA">
            <wp:extent cx="6044718" cy="6133671"/>
            <wp:effectExtent l="0" t="0" r="0" b="0"/>
            <wp:docPr id="20717290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2667" cy="6141737"/>
                    </a:xfrm>
                    <a:prstGeom prst="rect">
                      <a:avLst/>
                    </a:prstGeom>
                    <a:noFill/>
                    <a:ln>
                      <a:noFill/>
                    </a:ln>
                  </pic:spPr>
                </pic:pic>
              </a:graphicData>
            </a:graphic>
          </wp:inline>
        </w:drawing>
      </w:r>
    </w:p>
    <w:p w14:paraId="2C2636F4" w14:textId="77777777" w:rsidR="008D550D" w:rsidRDefault="008D550D" w:rsidP="008D550D">
      <w:pPr>
        <w:pStyle w:val="Ttulo3"/>
      </w:pPr>
    </w:p>
    <w:p w14:paraId="70DD2B23" w14:textId="77777777" w:rsidR="008D550D" w:rsidRDefault="008D550D">
      <w:pPr>
        <w:jc w:val="left"/>
        <w:rPr>
          <w:rFonts w:eastAsiaTheme="majorEastAsia" w:cstheme="majorBidi"/>
          <w:b/>
          <w:color w:val="1F3763" w:themeColor="accent1" w:themeShade="7F"/>
          <w:sz w:val="24"/>
          <w:szCs w:val="24"/>
        </w:rPr>
      </w:pPr>
      <w:r>
        <w:br w:type="page"/>
      </w:r>
    </w:p>
    <w:p w14:paraId="2176D970" w14:textId="7F9ACDFC" w:rsidR="008D550D" w:rsidRDefault="008D550D" w:rsidP="008D550D">
      <w:pPr>
        <w:pStyle w:val="Ttulo3"/>
        <w:rPr>
          <w:rStyle w:val="CodigoCar"/>
        </w:rPr>
      </w:pPr>
      <w:r>
        <w:lastRenderedPageBreak/>
        <w:t xml:space="preserve">Función </w:t>
      </w:r>
      <w:proofErr w:type="spellStart"/>
      <w:r w:rsidRPr="008D550D">
        <w:rPr>
          <w:rStyle w:val="CodigoCar"/>
        </w:rPr>
        <w:t>generar_</w:t>
      </w:r>
      <w:proofErr w:type="gramStart"/>
      <w:r w:rsidRPr="008D550D">
        <w:rPr>
          <w:rStyle w:val="CodigoCar"/>
        </w:rPr>
        <w:t>tablero</w:t>
      </w:r>
      <w:proofErr w:type="spellEnd"/>
      <w:r w:rsidRPr="008D550D">
        <w:rPr>
          <w:rStyle w:val="CodigoCar"/>
        </w:rPr>
        <w:t>(</w:t>
      </w:r>
      <w:proofErr w:type="gramEnd"/>
      <w:r w:rsidRPr="008D550D">
        <w:rPr>
          <w:rStyle w:val="CodigoCar"/>
        </w:rPr>
        <w:t>)</w:t>
      </w:r>
    </w:p>
    <w:p w14:paraId="56D6345E" w14:textId="11A2F2F3" w:rsidR="008D550D" w:rsidRDefault="008D550D" w:rsidP="008D550D">
      <w:pPr>
        <w:jc w:val="center"/>
      </w:pPr>
      <w:r>
        <w:rPr>
          <w:noProof/>
        </w:rPr>
        <w:drawing>
          <wp:inline distT="0" distB="0" distL="0" distR="0" wp14:anchorId="3248DD04" wp14:editId="6D2FEAFC">
            <wp:extent cx="4880224" cy="3557691"/>
            <wp:effectExtent l="0" t="0" r="0" b="0"/>
            <wp:docPr id="1821233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673" cy="3560934"/>
                    </a:xfrm>
                    <a:prstGeom prst="rect">
                      <a:avLst/>
                    </a:prstGeom>
                    <a:noFill/>
                    <a:ln>
                      <a:noFill/>
                    </a:ln>
                  </pic:spPr>
                </pic:pic>
              </a:graphicData>
            </a:graphic>
          </wp:inline>
        </w:drawing>
      </w:r>
    </w:p>
    <w:p w14:paraId="21FFCB65" w14:textId="04D78ADD" w:rsidR="008D550D" w:rsidRDefault="008D550D" w:rsidP="008D550D">
      <w:pPr>
        <w:pStyle w:val="Ttulo3"/>
      </w:pPr>
      <w:r>
        <w:lastRenderedPageBreak/>
        <w:t>Programa Principal</w:t>
      </w:r>
    </w:p>
    <w:p w14:paraId="39161735" w14:textId="2AF60160" w:rsidR="008D550D" w:rsidRDefault="008D550D" w:rsidP="008D550D">
      <w:r>
        <w:rPr>
          <w:noProof/>
        </w:rPr>
        <w:drawing>
          <wp:inline distT="0" distB="0" distL="0" distR="0" wp14:anchorId="388D3F63" wp14:editId="7AAF1CEF">
            <wp:extent cx="5599430" cy="5897245"/>
            <wp:effectExtent l="0" t="0" r="0" b="0"/>
            <wp:docPr id="15370446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9430" cy="5897245"/>
                    </a:xfrm>
                    <a:prstGeom prst="rect">
                      <a:avLst/>
                    </a:prstGeom>
                    <a:noFill/>
                    <a:ln>
                      <a:noFill/>
                    </a:ln>
                  </pic:spPr>
                </pic:pic>
              </a:graphicData>
            </a:graphic>
          </wp:inline>
        </w:drawing>
      </w:r>
    </w:p>
    <w:p w14:paraId="6CA864E7" w14:textId="5762194B" w:rsidR="00163FC2" w:rsidRDefault="00163FC2" w:rsidP="00163FC2">
      <w:pPr>
        <w:pStyle w:val="Ttulo2"/>
      </w:pPr>
      <w:r>
        <w:t>Salida</w:t>
      </w:r>
    </w:p>
    <w:p w14:paraId="104C581E" w14:textId="15CB54BE" w:rsidR="00163FC2" w:rsidRDefault="00163FC2" w:rsidP="00163FC2">
      <w:pPr>
        <w:pStyle w:val="Ttulo3"/>
      </w:pPr>
      <w:r>
        <w:t xml:space="preserve">Si no hay solución </w:t>
      </w:r>
    </w:p>
    <w:p w14:paraId="7CE0FDAD" w14:textId="5884FCCA" w:rsidR="00163FC2" w:rsidRPr="00163FC2" w:rsidRDefault="00163FC2" w:rsidP="00163FC2">
      <w:r w:rsidRPr="00163FC2">
        <w:t>En el problema del 8-puzzle, específicamente en el contexto de la búsqueda de soluciones utilizando algoritmos como A* o BFS, puede haber situaciones en las que no exista una solución válida. Estas situaciones se deben a las restricciones del problema y la configuración inicial del tablero.</w:t>
      </w:r>
      <w:r>
        <w:t xml:space="preserve"> Algunas son inversión de </w:t>
      </w:r>
      <w:r>
        <w:lastRenderedPageBreak/>
        <w:t>paridad, bloqueo de espacio, configuración no conectada al tablero objetivo o estado inalcanzable.</w:t>
      </w:r>
    </w:p>
    <w:p w14:paraId="006F1B96" w14:textId="3DA04626" w:rsidR="00163FC2" w:rsidRDefault="00163FC2" w:rsidP="00163FC2">
      <w:pPr>
        <w:jc w:val="center"/>
      </w:pPr>
      <w:r w:rsidRPr="00163FC2">
        <w:drawing>
          <wp:inline distT="0" distB="0" distL="0" distR="0" wp14:anchorId="48AFF78C" wp14:editId="0AF8F314">
            <wp:extent cx="5612130" cy="1446530"/>
            <wp:effectExtent l="0" t="0" r="7620" b="1270"/>
            <wp:docPr id="7920098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9804" name="Imagen 1" descr="Texto&#10;&#10;Descripción generada automáticamente"/>
                    <pic:cNvPicPr/>
                  </pic:nvPicPr>
                  <pic:blipFill>
                    <a:blip r:embed="rId14"/>
                    <a:stretch>
                      <a:fillRect/>
                    </a:stretch>
                  </pic:blipFill>
                  <pic:spPr>
                    <a:xfrm>
                      <a:off x="0" y="0"/>
                      <a:ext cx="5612130" cy="1446530"/>
                    </a:xfrm>
                    <a:prstGeom prst="rect">
                      <a:avLst/>
                    </a:prstGeom>
                  </pic:spPr>
                </pic:pic>
              </a:graphicData>
            </a:graphic>
          </wp:inline>
        </w:drawing>
      </w:r>
    </w:p>
    <w:p w14:paraId="784C7508" w14:textId="606C5E8A" w:rsidR="00163FC2" w:rsidRDefault="00163FC2" w:rsidP="00163FC2">
      <w:pPr>
        <w:pStyle w:val="Ttulo3"/>
      </w:pPr>
      <w:r>
        <w:t xml:space="preserve">Si existe solución </w:t>
      </w:r>
    </w:p>
    <w:p w14:paraId="26059A8A" w14:textId="146C4CD7" w:rsidR="00163FC2" w:rsidRDefault="00163FC2" w:rsidP="00163FC2">
      <w:r w:rsidRPr="00163FC2">
        <w:drawing>
          <wp:inline distT="0" distB="0" distL="0" distR="0" wp14:anchorId="19CC9E36" wp14:editId="01BA03C8">
            <wp:extent cx="5612130" cy="3960495"/>
            <wp:effectExtent l="0" t="0" r="7620" b="1905"/>
            <wp:docPr id="2556248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24882" name="Imagen 1" descr="Texto&#10;&#10;Descripción generada automáticamente"/>
                    <pic:cNvPicPr/>
                  </pic:nvPicPr>
                  <pic:blipFill>
                    <a:blip r:embed="rId15"/>
                    <a:stretch>
                      <a:fillRect/>
                    </a:stretch>
                  </pic:blipFill>
                  <pic:spPr>
                    <a:xfrm>
                      <a:off x="0" y="0"/>
                      <a:ext cx="5612130" cy="3960495"/>
                    </a:xfrm>
                    <a:prstGeom prst="rect">
                      <a:avLst/>
                    </a:prstGeom>
                  </pic:spPr>
                </pic:pic>
              </a:graphicData>
            </a:graphic>
          </wp:inline>
        </w:drawing>
      </w:r>
    </w:p>
    <w:p w14:paraId="3DD90472" w14:textId="66675137" w:rsidR="00163FC2" w:rsidRDefault="00163FC2" w:rsidP="00163FC2">
      <w:pPr>
        <w:jc w:val="center"/>
      </w:pPr>
      <w:r w:rsidRPr="00163FC2">
        <w:lastRenderedPageBreak/>
        <w:drawing>
          <wp:inline distT="0" distB="0" distL="0" distR="0" wp14:anchorId="24A392AF" wp14:editId="4B320ACE">
            <wp:extent cx="2219048" cy="3349376"/>
            <wp:effectExtent l="0" t="0" r="0" b="3810"/>
            <wp:docPr id="1868843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3588" name="Imagen 1" descr="Texto&#10;&#10;Descripción generada automáticamente"/>
                    <pic:cNvPicPr/>
                  </pic:nvPicPr>
                  <pic:blipFill>
                    <a:blip r:embed="rId16"/>
                    <a:stretch>
                      <a:fillRect/>
                    </a:stretch>
                  </pic:blipFill>
                  <pic:spPr>
                    <a:xfrm>
                      <a:off x="0" y="0"/>
                      <a:ext cx="2223157" cy="3355578"/>
                    </a:xfrm>
                    <a:prstGeom prst="rect">
                      <a:avLst/>
                    </a:prstGeom>
                  </pic:spPr>
                </pic:pic>
              </a:graphicData>
            </a:graphic>
          </wp:inline>
        </w:drawing>
      </w:r>
    </w:p>
    <w:p w14:paraId="005ED938" w14:textId="6234F3F3" w:rsidR="00163FC2" w:rsidRDefault="00163FC2" w:rsidP="00163FC2">
      <w:pPr>
        <w:jc w:val="center"/>
      </w:pPr>
      <w:r w:rsidRPr="00163FC2">
        <w:drawing>
          <wp:inline distT="0" distB="0" distL="0" distR="0" wp14:anchorId="247FAD6F" wp14:editId="240DBBDF">
            <wp:extent cx="2217600" cy="2766653"/>
            <wp:effectExtent l="0" t="0" r="0" b="0"/>
            <wp:docPr id="5460494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49427" name="Imagen 1" descr="Texto&#10;&#10;Descripción generada automáticamente"/>
                    <pic:cNvPicPr/>
                  </pic:nvPicPr>
                  <pic:blipFill>
                    <a:blip r:embed="rId17"/>
                    <a:stretch>
                      <a:fillRect/>
                    </a:stretch>
                  </pic:blipFill>
                  <pic:spPr>
                    <a:xfrm>
                      <a:off x="0" y="0"/>
                      <a:ext cx="2217600" cy="2766653"/>
                    </a:xfrm>
                    <a:prstGeom prst="rect">
                      <a:avLst/>
                    </a:prstGeom>
                  </pic:spPr>
                </pic:pic>
              </a:graphicData>
            </a:graphic>
          </wp:inline>
        </w:drawing>
      </w:r>
    </w:p>
    <w:p w14:paraId="299BE00E" w14:textId="19160859" w:rsidR="00163FC2" w:rsidRDefault="00163FC2" w:rsidP="00163FC2">
      <w:pPr>
        <w:jc w:val="center"/>
      </w:pPr>
      <w:r w:rsidRPr="00163FC2">
        <w:lastRenderedPageBreak/>
        <w:drawing>
          <wp:inline distT="0" distB="0" distL="0" distR="0" wp14:anchorId="38B661EF" wp14:editId="202F2727">
            <wp:extent cx="2217600" cy="3298852"/>
            <wp:effectExtent l="0" t="0" r="0" b="0"/>
            <wp:docPr id="9239768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6844" name="Imagen 1" descr="Texto&#10;&#10;Descripción generada automáticamente"/>
                    <pic:cNvPicPr/>
                  </pic:nvPicPr>
                  <pic:blipFill>
                    <a:blip r:embed="rId18"/>
                    <a:stretch>
                      <a:fillRect/>
                    </a:stretch>
                  </pic:blipFill>
                  <pic:spPr>
                    <a:xfrm>
                      <a:off x="0" y="0"/>
                      <a:ext cx="2217600" cy="3298852"/>
                    </a:xfrm>
                    <a:prstGeom prst="rect">
                      <a:avLst/>
                    </a:prstGeom>
                  </pic:spPr>
                </pic:pic>
              </a:graphicData>
            </a:graphic>
          </wp:inline>
        </w:drawing>
      </w:r>
    </w:p>
    <w:p w14:paraId="2BEF82E7" w14:textId="023D7862" w:rsidR="00163FC2" w:rsidRDefault="00163FC2" w:rsidP="00163FC2">
      <w:pPr>
        <w:jc w:val="center"/>
      </w:pPr>
      <w:r w:rsidRPr="00163FC2">
        <w:drawing>
          <wp:inline distT="0" distB="0" distL="0" distR="0" wp14:anchorId="0B3FF589" wp14:editId="35B6E1DE">
            <wp:extent cx="2217600" cy="3536372"/>
            <wp:effectExtent l="0" t="0" r="0" b="6985"/>
            <wp:docPr id="40606251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2515" name="Imagen 1" descr="Texto&#10;&#10;Descripción generada automáticamente con confianza baja"/>
                    <pic:cNvPicPr/>
                  </pic:nvPicPr>
                  <pic:blipFill>
                    <a:blip r:embed="rId19"/>
                    <a:stretch>
                      <a:fillRect/>
                    </a:stretch>
                  </pic:blipFill>
                  <pic:spPr>
                    <a:xfrm>
                      <a:off x="0" y="0"/>
                      <a:ext cx="2217600" cy="3536372"/>
                    </a:xfrm>
                    <a:prstGeom prst="rect">
                      <a:avLst/>
                    </a:prstGeom>
                  </pic:spPr>
                </pic:pic>
              </a:graphicData>
            </a:graphic>
          </wp:inline>
        </w:drawing>
      </w:r>
    </w:p>
    <w:p w14:paraId="7B73B04E" w14:textId="534F5ABA" w:rsidR="00163FC2" w:rsidRDefault="00163FC2" w:rsidP="00163FC2">
      <w:pPr>
        <w:jc w:val="center"/>
      </w:pPr>
      <w:r w:rsidRPr="00163FC2">
        <w:lastRenderedPageBreak/>
        <w:drawing>
          <wp:inline distT="0" distB="0" distL="0" distR="0" wp14:anchorId="265870E2" wp14:editId="3738DF17">
            <wp:extent cx="2217600" cy="799655"/>
            <wp:effectExtent l="0" t="0" r="0" b="635"/>
            <wp:docPr id="15808342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34275" name="Imagen 1" descr="Texto&#10;&#10;Descripción generada automáticamente"/>
                    <pic:cNvPicPr/>
                  </pic:nvPicPr>
                  <pic:blipFill>
                    <a:blip r:embed="rId20"/>
                    <a:stretch>
                      <a:fillRect/>
                    </a:stretch>
                  </pic:blipFill>
                  <pic:spPr>
                    <a:xfrm>
                      <a:off x="0" y="0"/>
                      <a:ext cx="2217600" cy="799655"/>
                    </a:xfrm>
                    <a:prstGeom prst="rect">
                      <a:avLst/>
                    </a:prstGeom>
                  </pic:spPr>
                </pic:pic>
              </a:graphicData>
            </a:graphic>
          </wp:inline>
        </w:drawing>
      </w:r>
    </w:p>
    <w:p w14:paraId="47DDDF2D" w14:textId="2033A3E5" w:rsidR="00163FC2" w:rsidRDefault="00163FC2" w:rsidP="00163FC2">
      <w:r>
        <w:t>El algoritmo comienza explorando el estado inicial y expandiendo los movimientos posibles desde ese estado. Luego, evalúa la heurística para cada uno de estos estados expandidos y los agrega a una cola de prioridad. En cada iteración, el algoritmo selecciona el estado con el menor costo total estimado (suma del costo acumulado y la heurística) para explorar a continuación.</w:t>
      </w:r>
    </w:p>
    <w:p w14:paraId="1502E209" w14:textId="25C7963E" w:rsidR="00163FC2" w:rsidRDefault="00163FC2" w:rsidP="00163FC2">
      <w:r>
        <w:t>Así, el algoritmo A* continúa explorando y expandiendo estados hasta encontrar el estado objetivo, garantizando que el camino encontrado sea óptimo en términos de la cantidad de movimientos necesarios para llegar al estado objetivo desde el estado inicial.</w:t>
      </w:r>
    </w:p>
    <w:p w14:paraId="7C7B0C5B" w14:textId="0802E9C0" w:rsidR="00163FC2" w:rsidRDefault="00163FC2" w:rsidP="00163FC2">
      <w:pPr>
        <w:pStyle w:val="Ttulo1"/>
      </w:pPr>
      <w:r>
        <w:t>Ejercicio 2. Simulated Annealing</w:t>
      </w:r>
    </w:p>
    <w:p w14:paraId="4717FBB5" w14:textId="3827598E" w:rsidR="00163FC2" w:rsidRDefault="00163FC2" w:rsidP="00163FC2">
      <w:r w:rsidRPr="00163FC2">
        <w:t>Empleando templado simulado (</w:t>
      </w:r>
      <w:proofErr w:type="spellStart"/>
      <w:r w:rsidRPr="00163FC2">
        <w:t>simulated</w:t>
      </w:r>
      <w:proofErr w:type="spellEnd"/>
      <w:r w:rsidRPr="00163FC2">
        <w:t xml:space="preserve"> </w:t>
      </w:r>
      <w:proofErr w:type="spellStart"/>
      <w:r w:rsidRPr="00163FC2">
        <w:t>annealing</w:t>
      </w:r>
      <w:proofErr w:type="spellEnd"/>
      <w:r w:rsidRPr="00163FC2">
        <w:t>) encuentra el valor mínimo de las siguientes funciones:</w:t>
      </w:r>
    </w:p>
    <w:p w14:paraId="11E92670" w14:textId="1295F932" w:rsidR="00163FC2" w:rsidRPr="004733A4" w:rsidRDefault="00163FC2" w:rsidP="004733A4">
      <w:pPr>
        <w:pStyle w:val="Prrafodelista"/>
        <w:numPr>
          <w:ilvl w:val="0"/>
          <w:numId w:val="1"/>
        </w:numPr>
        <w:jc w:val="center"/>
        <w:rPr>
          <w:sz w:val="28"/>
          <w:szCs w:val="28"/>
        </w:rPr>
      </w:pPr>
      <m:oMath>
        <m:r>
          <w:rPr>
            <w:rFonts w:ascii="Cambria Math" w:hAnsi="Cambria Math"/>
            <w:sz w:val="28"/>
            <w:szCs w:val="28"/>
          </w:rPr>
          <m:t xml:space="preserve">f </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m:t>
        </m:r>
      </m:oMath>
    </w:p>
    <w:p w14:paraId="08CA3B93" w14:textId="1B7275FD" w:rsidR="004733A4" w:rsidRPr="004733A4" w:rsidRDefault="004733A4" w:rsidP="004733A4">
      <w:pPr>
        <w:pStyle w:val="Prrafodelista"/>
        <w:numPr>
          <w:ilvl w:val="0"/>
          <w:numId w:val="1"/>
        </w:numPr>
        <w:jc w:val="center"/>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-3x-8</m:t>
        </m:r>
      </m:oMath>
    </w:p>
    <w:p w14:paraId="7A61556D" w14:textId="2BCC51BD" w:rsidR="004733A4" w:rsidRDefault="004733A4" w:rsidP="004733A4">
      <w:pPr>
        <w:pStyle w:val="Ttulo2"/>
      </w:pPr>
      <w:r>
        <w:t xml:space="preserve">Solución </w:t>
      </w:r>
    </w:p>
    <w:p w14:paraId="5D73DF33" w14:textId="03173156" w:rsidR="004733A4" w:rsidRDefault="004733A4" w:rsidP="004733A4">
      <w:r>
        <w:t>Para encontrar el valor mínimo de las funciones dadas utilizando el método de templado simulado (</w:t>
      </w:r>
      <w:proofErr w:type="spellStart"/>
      <w:r>
        <w:t>simulated</w:t>
      </w:r>
      <w:proofErr w:type="spellEnd"/>
      <w:r>
        <w:t xml:space="preserve"> </w:t>
      </w:r>
      <w:proofErr w:type="spellStart"/>
      <w:r>
        <w:t>annealing</w:t>
      </w:r>
      <w:proofErr w:type="spellEnd"/>
      <w:r>
        <w:t>), necesitamos seguir estos pasos:</w:t>
      </w:r>
    </w:p>
    <w:p w14:paraId="3B328196" w14:textId="16D36401" w:rsidR="004733A4" w:rsidRPr="004733A4" w:rsidRDefault="004733A4" w:rsidP="004733A4">
      <w:pPr>
        <w:pStyle w:val="Prrafodelista"/>
        <w:numPr>
          <w:ilvl w:val="0"/>
          <w:numId w:val="2"/>
        </w:numPr>
      </w:pPr>
      <w:r>
        <w:t xml:space="preserve">Definir la función objetivo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w:t>
      </w:r>
    </w:p>
    <w:p w14:paraId="557A05E1" w14:textId="7FD48AB4" w:rsidR="004733A4" w:rsidRPr="004733A4" w:rsidRDefault="004733A4" w:rsidP="004733A4">
      <w:pPr>
        <w:pStyle w:val="Prrafodelista"/>
        <w:numPr>
          <w:ilvl w:val="0"/>
          <w:numId w:val="2"/>
        </w:numPr>
      </w:pPr>
      <w:r>
        <w:rPr>
          <w:rFonts w:eastAsiaTheme="minorEastAsia"/>
        </w:rPr>
        <w:t xml:space="preserve">Inicializar un punto aleatorio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como punto de partida.</w:t>
      </w:r>
    </w:p>
    <w:p w14:paraId="26EE161F" w14:textId="270C3F4E" w:rsidR="004733A4" w:rsidRPr="004733A4" w:rsidRDefault="004733A4" w:rsidP="004733A4">
      <w:pPr>
        <w:pStyle w:val="Prrafodelista"/>
        <w:numPr>
          <w:ilvl w:val="0"/>
          <w:numId w:val="2"/>
        </w:numPr>
      </w:pPr>
      <w:r>
        <w:t xml:space="preserve">Definir el rango de valores de </w:t>
      </w:r>
      <m:oMath>
        <m:r>
          <w:rPr>
            <w:rFonts w:ascii="Cambria Math" w:hAnsi="Cambria Math"/>
          </w:rPr>
          <m:t>x</m:t>
        </m:r>
      </m:oMath>
      <w:r>
        <w:rPr>
          <w:rFonts w:eastAsiaTheme="minorEastAsia"/>
        </w:rPr>
        <w:t xml:space="preserve"> en el que se buscara el mínimo.</w:t>
      </w:r>
    </w:p>
    <w:p w14:paraId="4672C461" w14:textId="2B640514" w:rsidR="004733A4" w:rsidRPr="004733A4" w:rsidRDefault="004733A4" w:rsidP="004733A4">
      <w:pPr>
        <w:pStyle w:val="Prrafodelista"/>
        <w:numPr>
          <w:ilvl w:val="0"/>
          <w:numId w:val="2"/>
        </w:numPr>
      </w:pPr>
      <w:r>
        <w:rPr>
          <w:rFonts w:eastAsiaTheme="minorEastAsia"/>
        </w:rPr>
        <w:t xml:space="preserve">Definir la función de probabilidad para aceptar un nuevo punto </w:t>
      </w:r>
      <m:oMath>
        <m:r>
          <w:rPr>
            <w:rFonts w:ascii="Cambria Math" w:eastAsiaTheme="minorEastAsia" w:hAnsi="Cambria Math"/>
          </w:rPr>
          <m:t>x</m:t>
        </m:r>
      </m:oMath>
      <w:r>
        <w:rPr>
          <w:rFonts w:eastAsiaTheme="minorEastAsia"/>
        </w:rPr>
        <w:t xml:space="preserve"> basado en la diferencia de valores de la función objetivo.</w:t>
      </w:r>
    </w:p>
    <w:p w14:paraId="6A704B73" w14:textId="45F458F8" w:rsidR="004733A4" w:rsidRPr="004733A4" w:rsidRDefault="004733A4" w:rsidP="004733A4">
      <w:pPr>
        <w:pStyle w:val="Prrafodelista"/>
        <w:numPr>
          <w:ilvl w:val="0"/>
          <w:numId w:val="2"/>
        </w:numPr>
      </w:pPr>
      <w:r>
        <w:rPr>
          <w:rFonts w:eastAsiaTheme="minorEastAsia"/>
        </w:rPr>
        <w:t>Implementar el algoritmo de templado simulado con iteraciones y un esquema para reducir la “temperatura”.</w:t>
      </w:r>
    </w:p>
    <w:p w14:paraId="6356C938" w14:textId="18A339DC" w:rsidR="004733A4" w:rsidRDefault="004733A4" w:rsidP="004733A4">
      <w:pPr>
        <w:pStyle w:val="Ttulo2"/>
      </w:pPr>
      <w:r>
        <w:lastRenderedPageBreak/>
        <w:t>Código</w:t>
      </w:r>
    </w:p>
    <w:p w14:paraId="21BCDA39" w14:textId="5D4717AB" w:rsidR="004733A4" w:rsidRDefault="004733A4" w:rsidP="004733A4">
      <w:pPr>
        <w:pStyle w:val="Ttulo3"/>
      </w:pPr>
      <w:r>
        <w:t xml:space="preserve">Funciones para minimizar </w:t>
      </w:r>
    </w:p>
    <w:p w14:paraId="129CB422" w14:textId="4B5449FF" w:rsidR="004733A4" w:rsidRDefault="004733A4" w:rsidP="004733A4">
      <w:pPr>
        <w:jc w:val="center"/>
      </w:pPr>
      <w:r>
        <w:rPr>
          <w:noProof/>
        </w:rPr>
        <w:drawing>
          <wp:inline distT="0" distB="0" distL="0" distR="0" wp14:anchorId="79C81942" wp14:editId="2FC6FF0A">
            <wp:extent cx="4007556" cy="2386573"/>
            <wp:effectExtent l="0" t="0" r="0" b="0"/>
            <wp:docPr id="18629819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2057" cy="2395209"/>
                    </a:xfrm>
                    <a:prstGeom prst="rect">
                      <a:avLst/>
                    </a:prstGeom>
                    <a:noFill/>
                    <a:ln>
                      <a:noFill/>
                    </a:ln>
                  </pic:spPr>
                </pic:pic>
              </a:graphicData>
            </a:graphic>
          </wp:inline>
        </w:drawing>
      </w:r>
    </w:p>
    <w:p w14:paraId="3D04370A" w14:textId="558BDB50" w:rsidR="004733A4" w:rsidRDefault="004733A4" w:rsidP="004733A4">
      <w:pPr>
        <w:pStyle w:val="Ttulo3"/>
        <w:rPr>
          <w:rStyle w:val="CodigoCar"/>
        </w:rPr>
      </w:pPr>
      <w:r>
        <w:lastRenderedPageBreak/>
        <w:t xml:space="preserve">Función </w:t>
      </w:r>
      <w:proofErr w:type="spellStart"/>
      <w:r w:rsidRPr="004733A4">
        <w:rPr>
          <w:rStyle w:val="CodigoCar"/>
        </w:rPr>
        <w:t>simulated_</w:t>
      </w:r>
      <w:proofErr w:type="gramStart"/>
      <w:r w:rsidRPr="004733A4">
        <w:rPr>
          <w:rStyle w:val="CodigoCar"/>
        </w:rPr>
        <w:t>annealing</w:t>
      </w:r>
      <w:proofErr w:type="spellEnd"/>
      <w:r w:rsidRPr="004733A4">
        <w:rPr>
          <w:rStyle w:val="CodigoCar"/>
        </w:rPr>
        <w:t>(</w:t>
      </w:r>
      <w:proofErr w:type="gramEnd"/>
      <w:r w:rsidRPr="004733A4">
        <w:rPr>
          <w:rStyle w:val="CodigoCar"/>
        </w:rPr>
        <w:t xml:space="preserve">función, </w:t>
      </w:r>
      <w:proofErr w:type="spellStart"/>
      <w:r w:rsidRPr="004733A4">
        <w:rPr>
          <w:rStyle w:val="CodigoCar"/>
        </w:rPr>
        <w:t>temperatura_inicial</w:t>
      </w:r>
      <w:proofErr w:type="spellEnd"/>
      <w:r w:rsidRPr="004733A4">
        <w:rPr>
          <w:rStyle w:val="CodigoCar"/>
        </w:rPr>
        <w:t xml:space="preserve">, </w:t>
      </w:r>
      <w:proofErr w:type="spellStart"/>
      <w:r w:rsidRPr="004733A4">
        <w:rPr>
          <w:rStyle w:val="CodigoCar"/>
        </w:rPr>
        <w:t>temperatura_final</w:t>
      </w:r>
      <w:proofErr w:type="spellEnd"/>
      <w:r w:rsidRPr="004733A4">
        <w:rPr>
          <w:rStyle w:val="CodigoCar"/>
        </w:rPr>
        <w:t xml:space="preserve">, </w:t>
      </w:r>
      <w:proofErr w:type="spellStart"/>
      <w:r>
        <w:rPr>
          <w:rStyle w:val="CodigoCar"/>
        </w:rPr>
        <w:t>a</w:t>
      </w:r>
      <w:r w:rsidRPr="004733A4">
        <w:rPr>
          <w:rStyle w:val="CodigoCar"/>
        </w:rPr>
        <w:t>lpha</w:t>
      </w:r>
      <w:proofErr w:type="spellEnd"/>
      <w:r w:rsidRPr="004733A4">
        <w:rPr>
          <w:rStyle w:val="CodigoCar"/>
        </w:rPr>
        <w:t>, iteraci</w:t>
      </w:r>
      <w:proofErr w:type="spellStart"/>
      <w:r w:rsidRPr="004733A4">
        <w:rPr>
          <w:rStyle w:val="CodigoCar"/>
        </w:rPr>
        <w:t>ones_por_temp</w:t>
      </w:r>
      <w:proofErr w:type="spellEnd"/>
      <w:r w:rsidRPr="004733A4">
        <w:rPr>
          <w:rStyle w:val="CodigoCar"/>
        </w:rPr>
        <w:t>)</w:t>
      </w:r>
    </w:p>
    <w:p w14:paraId="745D163E" w14:textId="2A89EAE9" w:rsidR="004733A4" w:rsidRDefault="004733A4" w:rsidP="004733A4">
      <w:pPr>
        <w:jc w:val="center"/>
      </w:pPr>
      <w:r>
        <w:rPr>
          <w:rFonts w:eastAsiaTheme="majorEastAsia" w:cstheme="majorBidi"/>
          <w:b/>
          <w:noProof/>
          <w:color w:val="1F3763" w:themeColor="accent1" w:themeShade="7F"/>
          <w:sz w:val="24"/>
          <w:szCs w:val="24"/>
        </w:rPr>
        <w:drawing>
          <wp:inline distT="0" distB="0" distL="0" distR="0" wp14:anchorId="6DF6B719" wp14:editId="0805B015">
            <wp:extent cx="5610860" cy="5814060"/>
            <wp:effectExtent l="0" t="0" r="0" b="0"/>
            <wp:docPr id="15511996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860" cy="5814060"/>
                    </a:xfrm>
                    <a:prstGeom prst="rect">
                      <a:avLst/>
                    </a:prstGeom>
                    <a:noFill/>
                    <a:ln>
                      <a:noFill/>
                    </a:ln>
                  </pic:spPr>
                </pic:pic>
              </a:graphicData>
            </a:graphic>
          </wp:inline>
        </w:drawing>
      </w:r>
    </w:p>
    <w:p w14:paraId="302D2170" w14:textId="6B56471D" w:rsidR="00BD0D68" w:rsidRPr="00BD0D68" w:rsidRDefault="00BD0D68" w:rsidP="00BD0D68">
      <w:pPr>
        <w:pStyle w:val="Ttulo3"/>
      </w:pPr>
      <w:r>
        <w:rPr>
          <w:noProof/>
        </w:rPr>
        <w:lastRenderedPageBreak/>
        <w:drawing>
          <wp:anchor distT="0" distB="0" distL="114300" distR="114300" simplePos="0" relativeHeight="251658240" behindDoc="0" locked="0" layoutInCell="1" allowOverlap="1" wp14:anchorId="17BA3A7E" wp14:editId="06CD6460">
            <wp:simplePos x="0" y="0"/>
            <wp:positionH relativeFrom="margin">
              <wp:align>center</wp:align>
            </wp:positionH>
            <wp:positionV relativeFrom="paragraph">
              <wp:posOffset>233539</wp:posOffset>
            </wp:positionV>
            <wp:extent cx="5242156" cy="2404533"/>
            <wp:effectExtent l="0" t="0" r="0" b="0"/>
            <wp:wrapThrough wrapText="bothSides">
              <wp:wrapPolygon edited="0">
                <wp:start x="157" y="342"/>
                <wp:lineTo x="157" y="21052"/>
                <wp:lineTo x="21351" y="21052"/>
                <wp:lineTo x="21351" y="342"/>
                <wp:lineTo x="157" y="342"/>
              </wp:wrapPolygon>
            </wp:wrapThrough>
            <wp:docPr id="13079537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2156" cy="2404533"/>
                    </a:xfrm>
                    <a:prstGeom prst="rect">
                      <a:avLst/>
                    </a:prstGeom>
                    <a:noFill/>
                    <a:ln>
                      <a:noFill/>
                    </a:ln>
                  </pic:spPr>
                </pic:pic>
              </a:graphicData>
            </a:graphic>
            <wp14:sizeRelH relativeFrom="page">
              <wp14:pctWidth>0</wp14:pctWidth>
            </wp14:sizeRelH>
            <wp14:sizeRelV relativeFrom="page">
              <wp14:pctHeight>0</wp14:pctHeight>
            </wp14:sizeRelV>
          </wp:anchor>
        </w:drawing>
      </w:r>
      <w:r>
        <w:t>Programa Principal</w:t>
      </w:r>
    </w:p>
    <w:p w14:paraId="4C562D9F" w14:textId="79E0CD11" w:rsidR="00BD0D68" w:rsidRDefault="00BD0D68" w:rsidP="00BD0D68">
      <w:pPr>
        <w:pStyle w:val="Ttulo2"/>
      </w:pPr>
      <w:r>
        <w:t>Salida</w:t>
      </w:r>
    </w:p>
    <w:p w14:paraId="51365DD1" w14:textId="01F32D30" w:rsidR="00BD0D68" w:rsidRPr="00BD0D68" w:rsidRDefault="00BD0D68" w:rsidP="00BD0D68">
      <w:r w:rsidRPr="00BD0D68">
        <w:drawing>
          <wp:inline distT="0" distB="0" distL="0" distR="0" wp14:anchorId="691937EB" wp14:editId="6446AFA6">
            <wp:extent cx="5612130" cy="1726565"/>
            <wp:effectExtent l="0" t="0" r="7620" b="6985"/>
            <wp:docPr id="53743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31" name="Imagen 1" descr="Texto&#10;&#10;Descripción generada automáticamente"/>
                    <pic:cNvPicPr/>
                  </pic:nvPicPr>
                  <pic:blipFill>
                    <a:blip r:embed="rId24"/>
                    <a:stretch>
                      <a:fillRect/>
                    </a:stretch>
                  </pic:blipFill>
                  <pic:spPr>
                    <a:xfrm>
                      <a:off x="0" y="0"/>
                      <a:ext cx="5612130" cy="1726565"/>
                    </a:xfrm>
                    <a:prstGeom prst="rect">
                      <a:avLst/>
                    </a:prstGeom>
                  </pic:spPr>
                </pic:pic>
              </a:graphicData>
            </a:graphic>
          </wp:inline>
        </w:drawing>
      </w:r>
    </w:p>
    <w:sectPr w:rsidR="00BD0D68" w:rsidRPr="00BD0D68">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A64F3" w14:textId="77777777" w:rsidR="00F14383" w:rsidRDefault="00F14383" w:rsidP="00D335E1">
      <w:pPr>
        <w:spacing w:after="0" w:line="240" w:lineRule="auto"/>
      </w:pPr>
      <w:r>
        <w:separator/>
      </w:r>
    </w:p>
  </w:endnote>
  <w:endnote w:type="continuationSeparator" w:id="0">
    <w:p w14:paraId="6ACDD55B" w14:textId="77777777" w:rsidR="00F14383" w:rsidRDefault="00F14383" w:rsidP="00D33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w:panose1 w:val="00000000000000000000"/>
    <w:charset w:val="00"/>
    <w:family w:val="auto"/>
    <w:pitch w:val="variable"/>
    <w:sig w:usb0="A00002FF" w:usb1="4000207B" w:usb2="00000000" w:usb3="00000000" w:csb0="00000197" w:csb1="00000000"/>
  </w:font>
  <w:font w:name="Cascadia Code">
    <w:panose1 w:val="00000000000000000000"/>
    <w:charset w:val="00"/>
    <w:family w:val="auto"/>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2733369"/>
      <w:docPartObj>
        <w:docPartGallery w:val="Page Numbers (Bottom of Page)"/>
        <w:docPartUnique/>
      </w:docPartObj>
    </w:sdtPr>
    <w:sdtContent>
      <w:p w14:paraId="0896A783" w14:textId="77777777" w:rsidR="005F708A" w:rsidRDefault="005F708A">
        <w:pPr>
          <w:pStyle w:val="Piedepgina"/>
          <w:jc w:val="right"/>
        </w:pPr>
        <w:r>
          <w:fldChar w:fldCharType="begin"/>
        </w:r>
        <w:r>
          <w:instrText>PAGE   \* MERGEFORMAT</w:instrText>
        </w:r>
        <w:r>
          <w:fldChar w:fldCharType="separate"/>
        </w:r>
        <w:r>
          <w:rPr>
            <w:lang w:val="es-ES"/>
          </w:rPr>
          <w:t>2</w:t>
        </w:r>
        <w:r>
          <w:fldChar w:fldCharType="end"/>
        </w:r>
      </w:p>
    </w:sdtContent>
  </w:sdt>
  <w:p w14:paraId="16A4FFEB" w14:textId="77777777" w:rsidR="005F708A" w:rsidRDefault="005F70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7386C" w14:textId="77777777" w:rsidR="00F14383" w:rsidRDefault="00F14383" w:rsidP="00D335E1">
      <w:pPr>
        <w:spacing w:after="0" w:line="240" w:lineRule="auto"/>
      </w:pPr>
      <w:r>
        <w:separator/>
      </w:r>
    </w:p>
  </w:footnote>
  <w:footnote w:type="continuationSeparator" w:id="0">
    <w:p w14:paraId="55281E77" w14:textId="77777777" w:rsidR="00F14383" w:rsidRDefault="00F14383" w:rsidP="00D33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4EC91" w14:textId="77777777" w:rsidR="00D335E1" w:rsidRPr="00E52B1C" w:rsidRDefault="009E7DA4" w:rsidP="00E52B1C">
    <w:pPr>
      <w:pStyle w:val="Encabezado"/>
      <w:tabs>
        <w:tab w:val="clear" w:pos="4419"/>
        <w:tab w:val="left" w:pos="1843"/>
        <w:tab w:val="left" w:pos="4253"/>
        <w:tab w:val="left" w:pos="4536"/>
      </w:tabs>
      <w:jc w:val="center"/>
      <w:rPr>
        <w:rFonts w:cs="Arial"/>
        <w:b/>
        <w:bCs/>
        <w:sz w:val="28"/>
        <w:szCs w:val="28"/>
      </w:rPr>
    </w:pPr>
    <w:r w:rsidRPr="00E52B1C">
      <w:rPr>
        <w:noProof/>
      </w:rPr>
      <w:drawing>
        <wp:anchor distT="0" distB="0" distL="114300" distR="114300" simplePos="0" relativeHeight="251661312" behindDoc="0" locked="0" layoutInCell="1" allowOverlap="1" wp14:anchorId="02DDE388" wp14:editId="156E84FE">
          <wp:simplePos x="0" y="0"/>
          <wp:positionH relativeFrom="margin">
            <wp:posOffset>5301615</wp:posOffset>
          </wp:positionH>
          <wp:positionV relativeFrom="margin">
            <wp:posOffset>-1163141</wp:posOffset>
          </wp:positionV>
          <wp:extent cx="1140460" cy="869950"/>
          <wp:effectExtent l="0" t="0" r="2540" b="6350"/>
          <wp:wrapSquare wrapText="bothSides"/>
          <wp:docPr id="1" name="Imagen 1" descr="Historia &amp;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amp;amp; Escudo - ESCOM"/>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0460" cy="86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2B1C">
      <w:rPr>
        <w:noProof/>
      </w:rPr>
      <w:drawing>
        <wp:anchor distT="0" distB="0" distL="114300" distR="114300" simplePos="0" relativeHeight="251659264" behindDoc="0" locked="0" layoutInCell="1" allowOverlap="1" wp14:anchorId="4BF0BAAC" wp14:editId="6D364461">
          <wp:simplePos x="0" y="0"/>
          <wp:positionH relativeFrom="page">
            <wp:align>left</wp:align>
          </wp:positionH>
          <wp:positionV relativeFrom="margin">
            <wp:posOffset>-1282571</wp:posOffset>
          </wp:positionV>
          <wp:extent cx="1421765" cy="1009650"/>
          <wp:effectExtent l="0" t="0" r="0" b="0"/>
          <wp:wrapSquare wrapText="bothSides"/>
          <wp:docPr id="2" name="Imagen 2"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Politécnico Nacional - Wikipedia, la enciclopedia libr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2176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335E1" w:rsidRPr="00E52B1C">
      <w:rPr>
        <w:rFonts w:cs="Arial"/>
        <w:b/>
        <w:bCs/>
        <w:sz w:val="28"/>
        <w:szCs w:val="28"/>
      </w:rPr>
      <w:t>INSTITUTO POLITECNICO NACIONAL</w:t>
    </w:r>
  </w:p>
  <w:p w14:paraId="3F34329E" w14:textId="77777777" w:rsidR="00D335E1" w:rsidRPr="00E52B1C" w:rsidRDefault="00D335E1" w:rsidP="00E52B1C">
    <w:pPr>
      <w:pStyle w:val="Encabezado"/>
      <w:jc w:val="center"/>
      <w:rPr>
        <w:rFonts w:cs="Arial"/>
        <w:b/>
        <w:bCs/>
        <w:sz w:val="24"/>
        <w:szCs w:val="24"/>
      </w:rPr>
    </w:pPr>
    <w:r w:rsidRPr="00E52B1C">
      <w:rPr>
        <w:rFonts w:cs="Arial"/>
        <w:b/>
        <w:bCs/>
        <w:sz w:val="24"/>
        <w:szCs w:val="24"/>
      </w:rPr>
      <w:t>ESCUELA SUPERIOR DE CÓMPUTO</w:t>
    </w:r>
  </w:p>
  <w:p w14:paraId="5086BD3A" w14:textId="77777777" w:rsidR="00D335E1" w:rsidRDefault="007A203D" w:rsidP="00E52B1C">
    <w:pPr>
      <w:pStyle w:val="Encabezado"/>
      <w:jc w:val="center"/>
      <w:rPr>
        <w:rFonts w:cs="Arial"/>
        <w:sz w:val="24"/>
        <w:szCs w:val="24"/>
      </w:rPr>
    </w:pPr>
    <w:r w:rsidRPr="00E52B1C">
      <w:rPr>
        <w:rFonts w:cs="Arial"/>
        <w:b/>
        <w:bCs/>
        <w:sz w:val="24"/>
        <w:szCs w:val="24"/>
      </w:rPr>
      <w:t>NOMBRE:</w:t>
    </w:r>
    <w:r w:rsidRPr="00E52B1C">
      <w:rPr>
        <w:rFonts w:cs="Arial"/>
        <w:sz w:val="24"/>
        <w:szCs w:val="24"/>
      </w:rPr>
      <w:t xml:space="preserve"> Cerda García Gustavo</w:t>
    </w:r>
  </w:p>
  <w:p w14:paraId="5C162E23" w14:textId="112AD271" w:rsidR="009E7DA4" w:rsidRDefault="009E7DA4" w:rsidP="00E52B1C">
    <w:pPr>
      <w:pStyle w:val="Encabezado"/>
      <w:jc w:val="center"/>
      <w:rPr>
        <w:rFonts w:cs="Arial"/>
        <w:sz w:val="24"/>
        <w:szCs w:val="24"/>
      </w:rPr>
    </w:pPr>
    <w:r w:rsidRPr="009E7DA4">
      <w:rPr>
        <w:rFonts w:cs="Arial"/>
        <w:b/>
        <w:bCs/>
        <w:sz w:val="24"/>
        <w:szCs w:val="24"/>
      </w:rPr>
      <w:t>Materia</w:t>
    </w:r>
    <w:r>
      <w:rPr>
        <w:rFonts w:cs="Arial"/>
        <w:sz w:val="24"/>
        <w:szCs w:val="24"/>
      </w:rPr>
      <w:t>:</w:t>
    </w:r>
    <w:r w:rsidR="005C7551">
      <w:rPr>
        <w:rFonts w:cs="Arial"/>
        <w:sz w:val="24"/>
        <w:szCs w:val="24"/>
      </w:rPr>
      <w:t xml:space="preserve"> Inteligencia Artificial</w:t>
    </w:r>
  </w:p>
  <w:p w14:paraId="59F4ED46" w14:textId="77777777" w:rsidR="00902708" w:rsidRDefault="00902708" w:rsidP="00E52B1C">
    <w:pPr>
      <w:pStyle w:val="Encabezado"/>
      <w:jc w:val="center"/>
      <w:rPr>
        <w:rFonts w:cs="Arial"/>
        <w:sz w:val="24"/>
        <w:szCs w:val="24"/>
      </w:rPr>
    </w:pPr>
  </w:p>
  <w:p w14:paraId="243F7A3C" w14:textId="77777777" w:rsidR="00902708" w:rsidRPr="00E52B1C" w:rsidRDefault="00902708" w:rsidP="00E52B1C">
    <w:pPr>
      <w:pStyle w:val="Encabezado"/>
      <w:jc w:val="center"/>
      <w:rPr>
        <w:rFonts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646EF3"/>
    <w:multiLevelType w:val="hybridMultilevel"/>
    <w:tmpl w:val="9CEA2F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CC40E16"/>
    <w:multiLevelType w:val="hybridMultilevel"/>
    <w:tmpl w:val="7B7A6A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79931507">
    <w:abstractNumId w:val="0"/>
  </w:num>
  <w:num w:numId="2" w16cid:durableId="1465853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551"/>
    <w:rsid w:val="000A6490"/>
    <w:rsid w:val="00163FC2"/>
    <w:rsid w:val="001E5926"/>
    <w:rsid w:val="002F23EE"/>
    <w:rsid w:val="0040583D"/>
    <w:rsid w:val="004574EA"/>
    <w:rsid w:val="004733A4"/>
    <w:rsid w:val="005C7551"/>
    <w:rsid w:val="005F708A"/>
    <w:rsid w:val="007061D4"/>
    <w:rsid w:val="007A203D"/>
    <w:rsid w:val="008D550D"/>
    <w:rsid w:val="00902708"/>
    <w:rsid w:val="00930D8A"/>
    <w:rsid w:val="0094572B"/>
    <w:rsid w:val="009E7DA4"/>
    <w:rsid w:val="00AC55CF"/>
    <w:rsid w:val="00BD0D68"/>
    <w:rsid w:val="00CC53C7"/>
    <w:rsid w:val="00D335E1"/>
    <w:rsid w:val="00E52B1C"/>
    <w:rsid w:val="00F143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006C5"/>
  <w15:chartTrackingRefBased/>
  <w15:docId w15:val="{FBDD831F-C11E-492F-9DB0-4B5A096BF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08A"/>
    <w:pPr>
      <w:jc w:val="both"/>
    </w:pPr>
    <w:rPr>
      <w:rFonts w:ascii="Montserrat" w:hAnsi="Montserrat"/>
    </w:rPr>
  </w:style>
  <w:style w:type="paragraph" w:styleId="Ttulo1">
    <w:name w:val="heading 1"/>
    <w:basedOn w:val="Normal"/>
    <w:next w:val="Normal"/>
    <w:link w:val="Ttulo1Car"/>
    <w:uiPriority w:val="9"/>
    <w:qFormat/>
    <w:rsid w:val="005F708A"/>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5F708A"/>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D550D"/>
    <w:pPr>
      <w:keepNext/>
      <w:keepLines/>
      <w:spacing w:before="40" w:after="0"/>
      <w:ind w:left="708"/>
      <w:outlineLvl w:val="2"/>
    </w:pPr>
    <w:rPr>
      <w:rFonts w:eastAsiaTheme="majorEastAsia" w:cstheme="majorBidi"/>
      <w:b/>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uiPriority w:val="1"/>
    <w:qFormat/>
    <w:rsid w:val="001E5926"/>
    <w:pPr>
      <w:spacing w:after="0" w:line="240" w:lineRule="auto"/>
    </w:pPr>
  </w:style>
  <w:style w:type="paragraph" w:styleId="Prrafodelista">
    <w:name w:val="List Paragraph"/>
    <w:basedOn w:val="Normal"/>
    <w:uiPriority w:val="34"/>
    <w:qFormat/>
    <w:rsid w:val="001E5926"/>
    <w:pPr>
      <w:ind w:left="720"/>
      <w:contextualSpacing/>
    </w:pPr>
  </w:style>
  <w:style w:type="paragraph" w:styleId="Encabezado">
    <w:name w:val="header"/>
    <w:basedOn w:val="Normal"/>
    <w:link w:val="EncabezadoCar"/>
    <w:uiPriority w:val="99"/>
    <w:unhideWhenUsed/>
    <w:rsid w:val="00D335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5E1"/>
  </w:style>
  <w:style w:type="paragraph" w:styleId="Piedepgina">
    <w:name w:val="footer"/>
    <w:basedOn w:val="Normal"/>
    <w:link w:val="PiedepginaCar"/>
    <w:uiPriority w:val="99"/>
    <w:unhideWhenUsed/>
    <w:rsid w:val="00D335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5E1"/>
  </w:style>
  <w:style w:type="character" w:customStyle="1" w:styleId="Ttulo1Car">
    <w:name w:val="Título 1 Car"/>
    <w:basedOn w:val="Fuentedeprrafopredeter"/>
    <w:link w:val="Ttulo1"/>
    <w:uiPriority w:val="9"/>
    <w:rsid w:val="005F708A"/>
    <w:rPr>
      <w:rFonts w:ascii="Montserrat" w:eastAsiaTheme="majorEastAsia" w:hAnsi="Montserrat" w:cstheme="majorBidi"/>
      <w:b/>
      <w:sz w:val="28"/>
      <w:szCs w:val="32"/>
    </w:rPr>
  </w:style>
  <w:style w:type="character" w:customStyle="1" w:styleId="Ttulo2Car">
    <w:name w:val="Título 2 Car"/>
    <w:basedOn w:val="Fuentedeprrafopredeter"/>
    <w:link w:val="Ttulo2"/>
    <w:uiPriority w:val="9"/>
    <w:rsid w:val="005F708A"/>
    <w:rPr>
      <w:rFonts w:ascii="Montserrat" w:eastAsiaTheme="majorEastAsia" w:hAnsi="Montserrat" w:cstheme="majorBidi"/>
      <w:b/>
      <w:sz w:val="26"/>
      <w:szCs w:val="26"/>
    </w:rPr>
  </w:style>
  <w:style w:type="paragraph" w:styleId="Ttulo">
    <w:name w:val="Title"/>
    <w:basedOn w:val="Normal"/>
    <w:next w:val="Normal"/>
    <w:link w:val="TtuloCar"/>
    <w:uiPriority w:val="10"/>
    <w:qFormat/>
    <w:rsid w:val="005F708A"/>
    <w:pPr>
      <w:spacing w:after="0" w:line="240" w:lineRule="auto"/>
      <w:contextualSpacing/>
      <w:jc w:val="center"/>
    </w:pPr>
    <w:rPr>
      <w:rFonts w:eastAsiaTheme="majorEastAsia" w:cstheme="majorBidi"/>
      <w:b/>
      <w:spacing w:val="-10"/>
      <w:kern w:val="28"/>
      <w:sz w:val="32"/>
      <w:szCs w:val="56"/>
    </w:rPr>
  </w:style>
  <w:style w:type="character" w:customStyle="1" w:styleId="TtuloCar">
    <w:name w:val="Título Car"/>
    <w:basedOn w:val="Fuentedeprrafopredeter"/>
    <w:link w:val="Ttulo"/>
    <w:uiPriority w:val="10"/>
    <w:rsid w:val="005F708A"/>
    <w:rPr>
      <w:rFonts w:ascii="Montserrat" w:eastAsiaTheme="majorEastAsia" w:hAnsi="Montserrat" w:cstheme="majorBidi"/>
      <w:b/>
      <w:spacing w:val="-10"/>
      <w:kern w:val="28"/>
      <w:sz w:val="32"/>
      <w:szCs w:val="56"/>
    </w:rPr>
  </w:style>
  <w:style w:type="character" w:styleId="Textoennegrita">
    <w:name w:val="Strong"/>
    <w:basedOn w:val="Fuentedeprrafopredeter"/>
    <w:uiPriority w:val="22"/>
    <w:qFormat/>
    <w:rsid w:val="005F708A"/>
    <w:rPr>
      <w:b/>
      <w:bCs/>
    </w:rPr>
  </w:style>
  <w:style w:type="character" w:customStyle="1" w:styleId="Ttulo3Car">
    <w:name w:val="Título 3 Car"/>
    <w:basedOn w:val="Fuentedeprrafopredeter"/>
    <w:link w:val="Ttulo3"/>
    <w:uiPriority w:val="9"/>
    <w:rsid w:val="008D550D"/>
    <w:rPr>
      <w:rFonts w:ascii="Montserrat" w:eastAsiaTheme="majorEastAsia" w:hAnsi="Montserrat" w:cstheme="majorBidi"/>
      <w:b/>
      <w:color w:val="1F3763" w:themeColor="accent1" w:themeShade="7F"/>
      <w:sz w:val="24"/>
      <w:szCs w:val="24"/>
    </w:rPr>
  </w:style>
  <w:style w:type="paragraph" w:customStyle="1" w:styleId="Codigo">
    <w:name w:val="Codigo"/>
    <w:basedOn w:val="Ttulo3"/>
    <w:link w:val="CodigoCar"/>
    <w:qFormat/>
    <w:rsid w:val="008D550D"/>
    <w:rPr>
      <w:rFonts w:ascii="Cascadia Code" w:hAnsi="Cascadia Code"/>
      <w:b w:val="0"/>
    </w:rPr>
  </w:style>
  <w:style w:type="character" w:customStyle="1" w:styleId="CodigoCar">
    <w:name w:val="Codigo Car"/>
    <w:basedOn w:val="Ttulo3Car"/>
    <w:link w:val="Codigo"/>
    <w:rsid w:val="008D550D"/>
    <w:rPr>
      <w:rFonts w:ascii="Cascadia Code" w:eastAsiaTheme="majorEastAsia" w:hAnsi="Cascadia Code" w:cstheme="majorBidi"/>
      <w:b w:val="0"/>
      <w:color w:val="1F3763" w:themeColor="accent1" w:themeShade="7F"/>
      <w:sz w:val="24"/>
      <w:szCs w:val="24"/>
    </w:rPr>
  </w:style>
  <w:style w:type="character" w:styleId="Textodelmarcadordeposicin">
    <w:name w:val="Placeholder Text"/>
    <w:basedOn w:val="Fuentedeprrafopredeter"/>
    <w:uiPriority w:val="99"/>
    <w:semiHidden/>
    <w:rsid w:val="00163F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15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s\Documents\Plantillas%20personalizadas%20de%20Office\PlantillaESCOM-SP.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PlantillaESCOM-SP.dotx</Template>
  <TotalTime>57</TotalTime>
  <Pages>13</Pages>
  <Words>494</Words>
  <Characters>2722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dc:creator>
  <cp:keywords/>
  <dc:description/>
  <cp:lastModifiedBy>Gustavo Cerda Garcia</cp:lastModifiedBy>
  <cp:revision>1</cp:revision>
  <dcterms:created xsi:type="dcterms:W3CDTF">2024-04-14T22:38:00Z</dcterms:created>
  <dcterms:modified xsi:type="dcterms:W3CDTF">2024-04-14T23:35:00Z</dcterms:modified>
</cp:coreProperties>
</file>