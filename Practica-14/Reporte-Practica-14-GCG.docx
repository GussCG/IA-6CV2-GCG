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6A515F" w14:textId="1741CCA0" w:rsidR="00D85077" w:rsidRPr="002A6E93" w:rsidRDefault="00D85077" w:rsidP="00D85077">
      <w:pPr>
        <w:pStyle w:val="Ttulo"/>
      </w:pPr>
      <w:r w:rsidRPr="002A6E93">
        <w:t>Ejercicio de Laboratorio 1</w:t>
      </w:r>
      <w:r>
        <w:t>4</w:t>
      </w:r>
      <w:r w:rsidRPr="002A6E93">
        <w:t xml:space="preserve">. </w:t>
      </w:r>
      <w:r w:rsidRPr="00D85077">
        <w:rPr>
          <w:b w:val="0"/>
          <w:bCs/>
        </w:rPr>
        <w:t>Perceptrón Multicapa</w:t>
      </w:r>
      <w:r>
        <w:rPr>
          <w:b w:val="0"/>
          <w:bCs/>
        </w:rPr>
        <w:t xml:space="preserve"> </w:t>
      </w:r>
      <w:r w:rsidRPr="002A6E93">
        <w:rPr>
          <w:b w:val="0"/>
          <w:bCs/>
        </w:rPr>
        <w:t>y</w:t>
      </w:r>
      <w:r>
        <w:rPr>
          <w:b w:val="0"/>
          <w:bCs/>
        </w:rPr>
        <w:t xml:space="preserve"> </w:t>
      </w:r>
      <w:r w:rsidRPr="00D85077">
        <w:rPr>
          <w:b w:val="0"/>
          <w:bCs/>
        </w:rPr>
        <w:t>Red Neuronal RBF</w:t>
      </w:r>
      <w:r>
        <w:rPr>
          <w:b w:val="0"/>
          <w:bCs/>
        </w:rPr>
        <w:br/>
      </w:r>
    </w:p>
    <w:tbl>
      <w:tblPr>
        <w:tblStyle w:val="Tablaconcuadrcula"/>
        <w:tblW w:w="10206" w:type="dxa"/>
        <w:tblInd w:w="-572" w:type="dxa"/>
        <w:tblLook w:val="04A0" w:firstRow="1" w:lastRow="0" w:firstColumn="1" w:lastColumn="0" w:noHBand="0" w:noVBand="1"/>
      </w:tblPr>
      <w:tblGrid>
        <w:gridCol w:w="2167"/>
        <w:gridCol w:w="1941"/>
        <w:gridCol w:w="1960"/>
        <w:gridCol w:w="1959"/>
        <w:gridCol w:w="2179"/>
      </w:tblGrid>
      <w:tr w:rsidR="00D85077" w14:paraId="2D2251C7" w14:textId="77777777" w:rsidTr="00C072D5">
        <w:trPr>
          <w:trHeight w:val="597"/>
        </w:trPr>
        <w:tc>
          <w:tcPr>
            <w:tcW w:w="2167" w:type="dxa"/>
            <w:vMerge w:val="restart"/>
            <w:tcBorders>
              <w:top w:val="single" w:sz="4" w:space="0" w:color="auto"/>
            </w:tcBorders>
            <w:shd w:val="clear" w:color="auto" w:fill="767171" w:themeFill="background2" w:themeFillShade="80"/>
            <w:vAlign w:val="center"/>
          </w:tcPr>
          <w:p w14:paraId="6EC0739D" w14:textId="77777777" w:rsidR="00D85077" w:rsidRPr="002A6E93" w:rsidRDefault="00D85077" w:rsidP="00C072D5">
            <w:pPr>
              <w:jc w:val="center"/>
              <w:rPr>
                <w:b/>
                <w:bCs/>
              </w:rPr>
            </w:pPr>
            <w:r w:rsidRPr="002A6E93">
              <w:rPr>
                <w:b/>
                <w:bCs/>
                <w:sz w:val="28"/>
                <w:szCs w:val="28"/>
              </w:rPr>
              <w:t>DataSet</w:t>
            </w:r>
          </w:p>
        </w:tc>
        <w:tc>
          <w:tcPr>
            <w:tcW w:w="3901" w:type="dxa"/>
            <w:gridSpan w:val="2"/>
            <w:tcBorders>
              <w:top w:val="single" w:sz="4" w:space="0" w:color="auto"/>
            </w:tcBorders>
            <w:shd w:val="clear" w:color="auto" w:fill="767171" w:themeFill="background2" w:themeFillShade="80"/>
            <w:vAlign w:val="center"/>
          </w:tcPr>
          <w:p w14:paraId="68204086" w14:textId="5BC9ACEF" w:rsidR="00D85077" w:rsidRPr="00D85077" w:rsidRDefault="00D85077" w:rsidP="00C072D5">
            <w:pPr>
              <w:jc w:val="center"/>
              <w:rPr>
                <w:b/>
              </w:rPr>
            </w:pPr>
            <w:r w:rsidRPr="00D85077">
              <w:rPr>
                <w:b/>
              </w:rPr>
              <w:t>Perceptrón Multicapa</w:t>
            </w:r>
          </w:p>
        </w:tc>
        <w:tc>
          <w:tcPr>
            <w:tcW w:w="4138" w:type="dxa"/>
            <w:gridSpan w:val="2"/>
            <w:shd w:val="clear" w:color="auto" w:fill="767171" w:themeFill="background2" w:themeFillShade="80"/>
            <w:vAlign w:val="center"/>
          </w:tcPr>
          <w:p w14:paraId="38584380" w14:textId="2F0A7B2A" w:rsidR="00D85077" w:rsidRPr="002A6E93" w:rsidRDefault="00D85077" w:rsidP="00C072D5">
            <w:pPr>
              <w:jc w:val="center"/>
              <w:rPr>
                <w:b/>
                <w:bCs/>
              </w:rPr>
            </w:pPr>
            <w:r w:rsidRPr="00D85077">
              <w:rPr>
                <w:b/>
                <w:bCs/>
              </w:rPr>
              <w:t>Red Neuronal RBF</w:t>
            </w:r>
          </w:p>
        </w:tc>
      </w:tr>
      <w:tr w:rsidR="00D85077" w14:paraId="5B9EA415" w14:textId="77777777" w:rsidTr="00C072D5">
        <w:trPr>
          <w:trHeight w:val="651"/>
        </w:trPr>
        <w:tc>
          <w:tcPr>
            <w:tcW w:w="2167" w:type="dxa"/>
            <w:vMerge/>
            <w:shd w:val="clear" w:color="auto" w:fill="767171" w:themeFill="background2" w:themeFillShade="80"/>
            <w:vAlign w:val="center"/>
          </w:tcPr>
          <w:p w14:paraId="18A815B0" w14:textId="77777777" w:rsidR="00D85077" w:rsidRDefault="00D85077" w:rsidP="00C072D5">
            <w:pPr>
              <w:jc w:val="center"/>
            </w:pPr>
          </w:p>
        </w:tc>
        <w:tc>
          <w:tcPr>
            <w:tcW w:w="1941" w:type="dxa"/>
            <w:shd w:val="clear" w:color="auto" w:fill="323E4F" w:themeFill="text2" w:themeFillShade="BF"/>
            <w:vAlign w:val="center"/>
          </w:tcPr>
          <w:p w14:paraId="0354C4FA" w14:textId="77777777" w:rsidR="00D85077" w:rsidRPr="002A6E93" w:rsidRDefault="00D85077" w:rsidP="00C072D5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D716F7">
              <w:rPr>
                <w:b/>
                <w:bCs/>
                <w:color w:val="FFFFFF" w:themeColor="background1"/>
                <w:sz w:val="20"/>
                <w:szCs w:val="20"/>
              </w:rPr>
              <w:t>Hold</w:t>
            </w:r>
            <w:proofErr w:type="spellEnd"/>
            <w:r w:rsidRPr="00D716F7">
              <w:rPr>
                <w:b/>
                <w:bCs/>
                <w:color w:val="FFFFFF" w:themeColor="background1"/>
                <w:sz w:val="20"/>
                <w:szCs w:val="20"/>
              </w:rPr>
              <w:t xml:space="preserve"> </w:t>
            </w:r>
            <w:proofErr w:type="spellStart"/>
            <w:r w:rsidRPr="00D716F7">
              <w:rPr>
                <w:b/>
                <w:bCs/>
                <w:color w:val="FFFFFF" w:themeColor="background1"/>
                <w:sz w:val="20"/>
                <w:szCs w:val="20"/>
              </w:rPr>
              <w:t>Out</w:t>
            </w:r>
            <w:proofErr w:type="spellEnd"/>
            <w:r w:rsidRPr="00D716F7">
              <w:rPr>
                <w:b/>
                <w:bCs/>
                <w:color w:val="FFFFFF" w:themeColor="background1"/>
                <w:sz w:val="20"/>
                <w:szCs w:val="20"/>
              </w:rPr>
              <w:t xml:space="preserve"> 70/30</w:t>
            </w:r>
          </w:p>
        </w:tc>
        <w:tc>
          <w:tcPr>
            <w:tcW w:w="1960" w:type="dxa"/>
            <w:shd w:val="clear" w:color="auto" w:fill="538135" w:themeFill="accent6" w:themeFillShade="BF"/>
            <w:vAlign w:val="center"/>
          </w:tcPr>
          <w:p w14:paraId="66155B99" w14:textId="77777777" w:rsidR="00D85077" w:rsidRPr="002A6E93" w:rsidRDefault="00D85077" w:rsidP="00C072D5">
            <w:pPr>
              <w:jc w:val="center"/>
              <w:rPr>
                <w:b/>
                <w:bCs/>
                <w:sz w:val="20"/>
                <w:szCs w:val="20"/>
              </w:rPr>
            </w:pPr>
            <w:r w:rsidRPr="002A6E93">
              <w:rPr>
                <w:b/>
                <w:bCs/>
                <w:sz w:val="20"/>
                <w:szCs w:val="20"/>
              </w:rPr>
              <w:t>10-Fold-Cross-Validation</w:t>
            </w:r>
          </w:p>
        </w:tc>
        <w:tc>
          <w:tcPr>
            <w:tcW w:w="1959" w:type="dxa"/>
            <w:shd w:val="clear" w:color="auto" w:fill="323E4F" w:themeFill="text2" w:themeFillShade="BF"/>
            <w:vAlign w:val="center"/>
          </w:tcPr>
          <w:p w14:paraId="5C67DFF0" w14:textId="77777777" w:rsidR="00D85077" w:rsidRPr="00D716F7" w:rsidRDefault="00D85077" w:rsidP="00C072D5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proofErr w:type="spellStart"/>
            <w:r w:rsidRPr="00D716F7">
              <w:rPr>
                <w:b/>
                <w:bCs/>
                <w:color w:val="FFFFFF" w:themeColor="background1"/>
                <w:sz w:val="20"/>
                <w:szCs w:val="20"/>
              </w:rPr>
              <w:t>Hold</w:t>
            </w:r>
            <w:proofErr w:type="spellEnd"/>
            <w:r w:rsidRPr="00D716F7">
              <w:rPr>
                <w:b/>
                <w:bCs/>
                <w:color w:val="FFFFFF" w:themeColor="background1"/>
                <w:sz w:val="20"/>
                <w:szCs w:val="20"/>
              </w:rPr>
              <w:t xml:space="preserve"> </w:t>
            </w:r>
            <w:proofErr w:type="spellStart"/>
            <w:r w:rsidRPr="00D716F7">
              <w:rPr>
                <w:b/>
                <w:bCs/>
                <w:color w:val="FFFFFF" w:themeColor="background1"/>
                <w:sz w:val="20"/>
                <w:szCs w:val="20"/>
              </w:rPr>
              <w:t>Out</w:t>
            </w:r>
            <w:proofErr w:type="spellEnd"/>
            <w:r w:rsidRPr="00D716F7">
              <w:rPr>
                <w:b/>
                <w:bCs/>
                <w:color w:val="FFFFFF" w:themeColor="background1"/>
                <w:sz w:val="20"/>
                <w:szCs w:val="20"/>
              </w:rPr>
              <w:t xml:space="preserve"> 70/30</w:t>
            </w:r>
          </w:p>
        </w:tc>
        <w:tc>
          <w:tcPr>
            <w:tcW w:w="2179" w:type="dxa"/>
            <w:shd w:val="clear" w:color="auto" w:fill="538135" w:themeFill="accent6" w:themeFillShade="BF"/>
            <w:vAlign w:val="center"/>
          </w:tcPr>
          <w:p w14:paraId="1806E57D" w14:textId="77777777" w:rsidR="00D85077" w:rsidRPr="002A6E93" w:rsidRDefault="00D85077" w:rsidP="00C072D5">
            <w:pPr>
              <w:jc w:val="center"/>
              <w:rPr>
                <w:sz w:val="20"/>
                <w:szCs w:val="20"/>
              </w:rPr>
            </w:pPr>
            <w:r w:rsidRPr="002A6E93">
              <w:rPr>
                <w:b/>
                <w:bCs/>
                <w:sz w:val="20"/>
                <w:szCs w:val="20"/>
              </w:rPr>
              <w:t>10-Fold-Cross-Validation</w:t>
            </w:r>
          </w:p>
        </w:tc>
      </w:tr>
      <w:tr w:rsidR="00D85077" w14:paraId="64FE6E44" w14:textId="77777777" w:rsidTr="00C072D5">
        <w:trPr>
          <w:trHeight w:val="1374"/>
        </w:trPr>
        <w:tc>
          <w:tcPr>
            <w:tcW w:w="2167" w:type="dxa"/>
            <w:shd w:val="clear" w:color="auto" w:fill="767171" w:themeFill="background2" w:themeFillShade="80"/>
            <w:vAlign w:val="center"/>
          </w:tcPr>
          <w:p w14:paraId="700991E4" w14:textId="77777777" w:rsidR="00D85077" w:rsidRPr="0083147B" w:rsidRDefault="00D85077" w:rsidP="00C072D5">
            <w:pPr>
              <w:jc w:val="center"/>
              <w:rPr>
                <w:b/>
                <w:bCs/>
                <w:sz w:val="20"/>
                <w:szCs w:val="20"/>
              </w:rPr>
            </w:pPr>
            <w:r w:rsidRPr="0083147B">
              <w:rPr>
                <w:b/>
                <w:bCs/>
                <w:sz w:val="20"/>
                <w:szCs w:val="20"/>
              </w:rPr>
              <w:t>IRIS</w:t>
            </w:r>
          </w:p>
        </w:tc>
        <w:tc>
          <w:tcPr>
            <w:tcW w:w="1941" w:type="dxa"/>
            <w:shd w:val="clear" w:color="auto" w:fill="B4C6E7" w:themeFill="accent1" w:themeFillTint="66"/>
            <w:vAlign w:val="center"/>
          </w:tcPr>
          <w:p w14:paraId="3A2ED6FB" w14:textId="28956EAB" w:rsidR="00D85077" w:rsidRDefault="00953FCC" w:rsidP="00C072D5">
            <w:pPr>
              <w:jc w:val="center"/>
            </w:pPr>
            <w:r>
              <w:t xml:space="preserve">97.7778 </w:t>
            </w:r>
            <w:r w:rsidR="00D85077">
              <w:t>%</w:t>
            </w:r>
          </w:p>
        </w:tc>
        <w:tc>
          <w:tcPr>
            <w:tcW w:w="1960" w:type="dxa"/>
            <w:shd w:val="clear" w:color="auto" w:fill="C5E0B3" w:themeFill="accent6" w:themeFillTint="66"/>
            <w:vAlign w:val="center"/>
          </w:tcPr>
          <w:p w14:paraId="31FA3E77" w14:textId="2D145B7A" w:rsidR="00D85077" w:rsidRDefault="00D85077" w:rsidP="00C072D5">
            <w:pPr>
              <w:jc w:val="center"/>
            </w:pPr>
            <w:r>
              <w:t>9</w:t>
            </w:r>
            <w:r w:rsidR="00953FCC">
              <w:t>7.3333</w:t>
            </w:r>
            <w:r>
              <w:t xml:space="preserve"> %</w:t>
            </w:r>
          </w:p>
        </w:tc>
        <w:tc>
          <w:tcPr>
            <w:tcW w:w="1959" w:type="dxa"/>
            <w:shd w:val="clear" w:color="auto" w:fill="B4C6E7" w:themeFill="accent1" w:themeFillTint="66"/>
            <w:vAlign w:val="center"/>
          </w:tcPr>
          <w:p w14:paraId="683B288E" w14:textId="7861C48D" w:rsidR="00D85077" w:rsidRDefault="00F02965" w:rsidP="00C072D5">
            <w:pPr>
              <w:jc w:val="center"/>
            </w:pPr>
            <w:r>
              <w:t>9</w:t>
            </w:r>
            <w:r w:rsidR="005944ED">
              <w:t>5.5556</w:t>
            </w:r>
            <w:r w:rsidR="00D85077">
              <w:t xml:space="preserve"> %</w:t>
            </w:r>
          </w:p>
        </w:tc>
        <w:tc>
          <w:tcPr>
            <w:tcW w:w="2179" w:type="dxa"/>
            <w:shd w:val="clear" w:color="auto" w:fill="C5E0B3" w:themeFill="accent6" w:themeFillTint="66"/>
            <w:vAlign w:val="center"/>
          </w:tcPr>
          <w:p w14:paraId="408FBACF" w14:textId="2C7011B0" w:rsidR="00D85077" w:rsidRDefault="00D85077" w:rsidP="00C072D5">
            <w:pPr>
              <w:jc w:val="center"/>
            </w:pPr>
            <w:r>
              <w:t>9</w:t>
            </w:r>
            <w:r w:rsidR="00F02965">
              <w:t>5.3333</w:t>
            </w:r>
            <w:r>
              <w:t xml:space="preserve"> %</w:t>
            </w:r>
          </w:p>
        </w:tc>
      </w:tr>
      <w:tr w:rsidR="00D85077" w14:paraId="2CB66C82" w14:textId="77777777" w:rsidTr="00C072D5">
        <w:trPr>
          <w:trHeight w:val="1584"/>
        </w:trPr>
        <w:tc>
          <w:tcPr>
            <w:tcW w:w="2167" w:type="dxa"/>
            <w:shd w:val="clear" w:color="auto" w:fill="767171" w:themeFill="background2" w:themeFillShade="80"/>
            <w:vAlign w:val="center"/>
          </w:tcPr>
          <w:p w14:paraId="0FD90318" w14:textId="77777777" w:rsidR="00D85077" w:rsidRPr="0083147B" w:rsidRDefault="00D85077" w:rsidP="00C072D5">
            <w:pPr>
              <w:jc w:val="center"/>
              <w:rPr>
                <w:b/>
                <w:bCs/>
                <w:sz w:val="20"/>
                <w:szCs w:val="20"/>
              </w:rPr>
            </w:pPr>
            <w:r w:rsidRPr="0083147B">
              <w:rPr>
                <w:b/>
                <w:bCs/>
                <w:sz w:val="20"/>
                <w:szCs w:val="20"/>
              </w:rPr>
              <w:t>WINE</w:t>
            </w:r>
          </w:p>
        </w:tc>
        <w:tc>
          <w:tcPr>
            <w:tcW w:w="1941" w:type="dxa"/>
            <w:shd w:val="clear" w:color="auto" w:fill="B4C6E7" w:themeFill="accent1" w:themeFillTint="66"/>
            <w:vAlign w:val="center"/>
          </w:tcPr>
          <w:p w14:paraId="135861C6" w14:textId="08A1B489" w:rsidR="00D85077" w:rsidRDefault="003851D9" w:rsidP="00C072D5">
            <w:pPr>
              <w:jc w:val="center"/>
            </w:pPr>
            <w:r>
              <w:t>96.2264</w:t>
            </w:r>
            <w:r w:rsidR="00D85077">
              <w:t xml:space="preserve"> %</w:t>
            </w:r>
          </w:p>
        </w:tc>
        <w:tc>
          <w:tcPr>
            <w:tcW w:w="1960" w:type="dxa"/>
            <w:shd w:val="clear" w:color="auto" w:fill="C5E0B3" w:themeFill="accent6" w:themeFillTint="66"/>
            <w:vAlign w:val="center"/>
          </w:tcPr>
          <w:p w14:paraId="40ABA94B" w14:textId="5BFEF395" w:rsidR="00D85077" w:rsidRDefault="00D85077" w:rsidP="00C072D5">
            <w:pPr>
              <w:jc w:val="center"/>
            </w:pPr>
            <w:r>
              <w:t>9</w:t>
            </w:r>
            <w:r w:rsidR="005944ED">
              <w:t>7</w:t>
            </w:r>
            <w:r>
              <w:t>.</w:t>
            </w:r>
            <w:r w:rsidR="005944ED">
              <w:t>191</w:t>
            </w:r>
            <w:r>
              <w:t xml:space="preserve"> %</w:t>
            </w:r>
          </w:p>
        </w:tc>
        <w:tc>
          <w:tcPr>
            <w:tcW w:w="1959" w:type="dxa"/>
            <w:shd w:val="clear" w:color="auto" w:fill="B4C6E7" w:themeFill="accent1" w:themeFillTint="66"/>
            <w:vAlign w:val="center"/>
          </w:tcPr>
          <w:p w14:paraId="148A7D36" w14:textId="2AEBA79D" w:rsidR="00D85077" w:rsidRDefault="005944ED" w:rsidP="00C072D5">
            <w:pPr>
              <w:jc w:val="center"/>
            </w:pPr>
            <w:r>
              <w:t>60.3774</w:t>
            </w:r>
            <w:r w:rsidR="00D85077">
              <w:t xml:space="preserve"> %</w:t>
            </w:r>
          </w:p>
        </w:tc>
        <w:tc>
          <w:tcPr>
            <w:tcW w:w="2179" w:type="dxa"/>
            <w:shd w:val="clear" w:color="auto" w:fill="C5E0B3" w:themeFill="accent6" w:themeFillTint="66"/>
            <w:vAlign w:val="center"/>
          </w:tcPr>
          <w:p w14:paraId="1FF247BA" w14:textId="605E6FFD" w:rsidR="00D85077" w:rsidRDefault="005944ED" w:rsidP="005944ED">
            <w:pPr>
              <w:jc w:val="center"/>
            </w:pPr>
            <w:r>
              <w:t>48.8764</w:t>
            </w:r>
            <w:r w:rsidR="00D85077">
              <w:t xml:space="preserve"> %</w:t>
            </w:r>
          </w:p>
        </w:tc>
      </w:tr>
      <w:tr w:rsidR="00D85077" w14:paraId="738575A1" w14:textId="77777777" w:rsidTr="00C072D5">
        <w:trPr>
          <w:trHeight w:val="1388"/>
        </w:trPr>
        <w:tc>
          <w:tcPr>
            <w:tcW w:w="2167" w:type="dxa"/>
            <w:shd w:val="clear" w:color="auto" w:fill="767171" w:themeFill="background2" w:themeFillShade="80"/>
            <w:vAlign w:val="center"/>
          </w:tcPr>
          <w:p w14:paraId="6D6D8B12" w14:textId="77777777" w:rsidR="00D85077" w:rsidRPr="0083147B" w:rsidRDefault="00D85077" w:rsidP="00C072D5">
            <w:pPr>
              <w:jc w:val="center"/>
              <w:rPr>
                <w:b/>
                <w:bCs/>
                <w:sz w:val="20"/>
                <w:szCs w:val="20"/>
              </w:rPr>
            </w:pPr>
            <w:r w:rsidRPr="0083147B">
              <w:rPr>
                <w:b/>
                <w:bCs/>
                <w:sz w:val="20"/>
                <w:szCs w:val="20"/>
              </w:rPr>
              <w:t>BREAST CANCER WISCONSIN</w:t>
            </w:r>
          </w:p>
        </w:tc>
        <w:tc>
          <w:tcPr>
            <w:tcW w:w="1941" w:type="dxa"/>
            <w:shd w:val="clear" w:color="auto" w:fill="B4C6E7" w:themeFill="accent1" w:themeFillTint="66"/>
            <w:vAlign w:val="center"/>
          </w:tcPr>
          <w:p w14:paraId="1E7D1532" w14:textId="1B33FA6D" w:rsidR="00D85077" w:rsidRDefault="00D85077" w:rsidP="00C072D5">
            <w:pPr>
              <w:jc w:val="center"/>
            </w:pPr>
            <w:r>
              <w:t>9</w:t>
            </w:r>
            <w:r w:rsidR="003851D9">
              <w:t>7.6608</w:t>
            </w:r>
            <w:r>
              <w:t xml:space="preserve"> %</w:t>
            </w:r>
          </w:p>
        </w:tc>
        <w:tc>
          <w:tcPr>
            <w:tcW w:w="1960" w:type="dxa"/>
            <w:shd w:val="clear" w:color="auto" w:fill="C5E0B3" w:themeFill="accent6" w:themeFillTint="66"/>
            <w:vAlign w:val="center"/>
          </w:tcPr>
          <w:p w14:paraId="3FA2E91E" w14:textId="40EA5E81" w:rsidR="00D85077" w:rsidRDefault="00D85077" w:rsidP="00C072D5">
            <w:pPr>
              <w:jc w:val="center"/>
            </w:pPr>
            <w:r>
              <w:t>9</w:t>
            </w:r>
            <w:r w:rsidR="00F258BF">
              <w:t>5.6063</w:t>
            </w:r>
            <w:r>
              <w:t xml:space="preserve"> %</w:t>
            </w:r>
          </w:p>
        </w:tc>
        <w:tc>
          <w:tcPr>
            <w:tcW w:w="1959" w:type="dxa"/>
            <w:shd w:val="clear" w:color="auto" w:fill="B4C6E7" w:themeFill="accent1" w:themeFillTint="66"/>
            <w:vAlign w:val="center"/>
          </w:tcPr>
          <w:p w14:paraId="67D60873" w14:textId="6742BD1B" w:rsidR="00D85077" w:rsidRDefault="00F258BF" w:rsidP="00C072D5">
            <w:pPr>
              <w:jc w:val="center"/>
            </w:pPr>
            <w:r>
              <w:t>94.152</w:t>
            </w:r>
            <w:r w:rsidR="00D85077">
              <w:t xml:space="preserve"> %</w:t>
            </w:r>
          </w:p>
        </w:tc>
        <w:tc>
          <w:tcPr>
            <w:tcW w:w="2179" w:type="dxa"/>
            <w:shd w:val="clear" w:color="auto" w:fill="C5E0B3" w:themeFill="accent6" w:themeFillTint="66"/>
            <w:vAlign w:val="center"/>
          </w:tcPr>
          <w:p w14:paraId="190F1AD7" w14:textId="5E4EFC70" w:rsidR="00D85077" w:rsidRDefault="00D85077" w:rsidP="00C072D5">
            <w:pPr>
              <w:jc w:val="center"/>
            </w:pPr>
            <w:r>
              <w:t>9</w:t>
            </w:r>
            <w:r w:rsidR="00F258BF">
              <w:t>3.6731</w:t>
            </w:r>
            <w:r>
              <w:t xml:space="preserve"> %</w:t>
            </w:r>
          </w:p>
        </w:tc>
      </w:tr>
    </w:tbl>
    <w:p w14:paraId="61FEA549" w14:textId="77777777" w:rsidR="00D85077" w:rsidRDefault="00D85077" w:rsidP="00D85077">
      <w:pPr>
        <w:rPr>
          <w:lang w:val="en-US"/>
        </w:rPr>
      </w:pPr>
    </w:p>
    <w:p w14:paraId="0117CED8" w14:textId="0BB03FC0" w:rsidR="00D85077" w:rsidRDefault="00D85077" w:rsidP="00D85077">
      <w:pPr>
        <w:pStyle w:val="Ttulo1"/>
        <w:rPr>
          <w:lang w:val="en-US"/>
        </w:rPr>
      </w:pPr>
      <w:proofErr w:type="spellStart"/>
      <w:r>
        <w:rPr>
          <w:lang w:val="en-US"/>
        </w:rPr>
        <w:lastRenderedPageBreak/>
        <w:t>Perceptrón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Multicapa</w:t>
      </w:r>
      <w:proofErr w:type="spellEnd"/>
    </w:p>
    <w:p w14:paraId="0966E879" w14:textId="77777777" w:rsidR="00D85077" w:rsidRPr="00965F31" w:rsidRDefault="00D85077" w:rsidP="00D85077">
      <w:pPr>
        <w:pStyle w:val="Ttulo2"/>
        <w:rPr>
          <w:lang w:val="en-US"/>
        </w:rPr>
      </w:pPr>
      <w:r w:rsidRPr="00965F31">
        <w:rPr>
          <w:lang w:val="en-US"/>
        </w:rPr>
        <w:t>Hold-Out 70/30</w:t>
      </w:r>
    </w:p>
    <w:p w14:paraId="4BF11FAE" w14:textId="77777777" w:rsidR="00D85077" w:rsidRDefault="00D85077" w:rsidP="00D85077">
      <w:pPr>
        <w:pStyle w:val="Ttulo3"/>
        <w:rPr>
          <w:lang w:val="en-US"/>
        </w:rPr>
      </w:pPr>
      <w:r w:rsidRPr="00965F31">
        <w:rPr>
          <w:lang w:val="en-US"/>
        </w:rPr>
        <w:t>I</w:t>
      </w:r>
      <w:r>
        <w:rPr>
          <w:lang w:val="en-US"/>
        </w:rPr>
        <w:t>RIS</w:t>
      </w:r>
    </w:p>
    <w:p w14:paraId="74A96D3F" w14:textId="22D0F4BD" w:rsidR="003851D9" w:rsidRPr="003851D9" w:rsidRDefault="003851D9" w:rsidP="003851D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549AB09" wp14:editId="062AAFB1">
            <wp:extent cx="5118538" cy="3867573"/>
            <wp:effectExtent l="0" t="0" r="6350" b="0"/>
            <wp:docPr id="1251152897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52897" name="Imagen 1" descr="Gráfico, Gráfico de líneas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0818" cy="388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7033" w14:textId="335753C1" w:rsidR="00953FCC" w:rsidRDefault="00953FCC" w:rsidP="00953FCC">
      <w:pPr>
        <w:rPr>
          <w:noProof/>
        </w:rPr>
      </w:pPr>
      <w:r w:rsidRPr="00953FCC">
        <w:rPr>
          <w:lang w:val="en-US"/>
        </w:rPr>
        <w:lastRenderedPageBreak/>
        <w:drawing>
          <wp:inline distT="0" distB="0" distL="0" distR="0" wp14:anchorId="0C46B078" wp14:editId="537D84D8">
            <wp:extent cx="2091558" cy="4933148"/>
            <wp:effectExtent l="0" t="0" r="4445" b="1270"/>
            <wp:docPr id="677355963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55963" name="Imagen 1" descr="Tabla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2942" cy="495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FCC">
        <w:rPr>
          <w:noProof/>
        </w:rPr>
        <w:t xml:space="preserve"> </w:t>
      </w:r>
      <w:r w:rsidRPr="00953FCC">
        <w:rPr>
          <w:lang w:val="en-US"/>
        </w:rPr>
        <w:drawing>
          <wp:inline distT="0" distB="0" distL="0" distR="0" wp14:anchorId="1E736D3F" wp14:editId="78E37D10">
            <wp:extent cx="2996738" cy="2291256"/>
            <wp:effectExtent l="0" t="0" r="0" b="0"/>
            <wp:docPr id="42260075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00754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8288" cy="229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40DC" w14:textId="77777777" w:rsidR="00D85077" w:rsidRDefault="00D85077" w:rsidP="00D85077">
      <w:pPr>
        <w:pStyle w:val="Ttulo4"/>
        <w:rPr>
          <w:lang w:val="en-US"/>
        </w:rPr>
      </w:pPr>
      <w:proofErr w:type="spellStart"/>
      <w:r>
        <w:rPr>
          <w:lang w:val="en-US"/>
        </w:rPr>
        <w:t>Matriz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Confusión</w:t>
      </w:r>
      <w:proofErr w:type="spellEnd"/>
    </w:p>
    <w:p w14:paraId="2986FB49" w14:textId="16D6B360" w:rsidR="00D85077" w:rsidRPr="00D716F7" w:rsidRDefault="00D85077" w:rsidP="00D85077">
      <w:pPr>
        <w:rPr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14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16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e>
                </m:mr>
              </m:m>
            </m:e>
          </m:d>
        </m:oMath>
      </m:oMathPara>
    </w:p>
    <w:p w14:paraId="3A62DE4F" w14:textId="77777777" w:rsidR="00D85077" w:rsidRPr="00C21352" w:rsidRDefault="00D85077" w:rsidP="00D85077">
      <w:pPr>
        <w:rPr>
          <w:lang w:val="en-US"/>
        </w:rPr>
      </w:pPr>
    </w:p>
    <w:p w14:paraId="7DF75EC7" w14:textId="77777777" w:rsidR="00D85077" w:rsidRDefault="00D85077" w:rsidP="00D85077">
      <w:pPr>
        <w:pStyle w:val="Ttulo3"/>
        <w:rPr>
          <w:lang w:val="en-US"/>
        </w:rPr>
      </w:pPr>
      <w:r>
        <w:rPr>
          <w:lang w:val="en-US"/>
        </w:rPr>
        <w:lastRenderedPageBreak/>
        <w:t>Wine</w:t>
      </w:r>
    </w:p>
    <w:p w14:paraId="0D6E0AA5" w14:textId="46C95C19" w:rsidR="00953FCC" w:rsidRDefault="003851D9" w:rsidP="003851D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001CCC3" wp14:editId="55A27145">
            <wp:extent cx="2584800" cy="1953076"/>
            <wp:effectExtent l="0" t="0" r="6350" b="9525"/>
            <wp:docPr id="190910789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07890" name="Imagen 1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4800" cy="195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0F056E" wp14:editId="4146737D">
            <wp:extent cx="2584800" cy="1957463"/>
            <wp:effectExtent l="0" t="0" r="6350" b="5080"/>
            <wp:docPr id="118585812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858129" name="Imagen 1" descr="Dia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4800" cy="195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E132" w14:textId="792CF008" w:rsidR="00D85077" w:rsidRPr="00C21352" w:rsidRDefault="003851D9" w:rsidP="00D85077">
      <w:pPr>
        <w:jc w:val="center"/>
        <w:rPr>
          <w:lang w:val="en-US"/>
        </w:rPr>
      </w:pPr>
      <w:r w:rsidRPr="003851D9">
        <w:rPr>
          <w:lang w:val="en-US"/>
        </w:rPr>
        <w:drawing>
          <wp:inline distT="0" distB="0" distL="0" distR="0" wp14:anchorId="3F642F13" wp14:editId="44320774">
            <wp:extent cx="3457903" cy="3428967"/>
            <wp:effectExtent l="0" t="0" r="0" b="635"/>
            <wp:docPr id="40012525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25254" name="Imagen 1" descr="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2013" cy="343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329A" w14:textId="77777777" w:rsidR="00D85077" w:rsidRDefault="00D85077" w:rsidP="00D85077">
      <w:pPr>
        <w:pStyle w:val="Ttulo4"/>
        <w:rPr>
          <w:lang w:val="en-US"/>
        </w:rPr>
      </w:pPr>
      <w:proofErr w:type="spellStart"/>
      <w:r>
        <w:rPr>
          <w:lang w:val="en-US"/>
        </w:rPr>
        <w:t>Matriz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Confusión</w:t>
      </w:r>
      <w:proofErr w:type="spellEnd"/>
    </w:p>
    <w:p w14:paraId="5A70061A" w14:textId="3EEC6307" w:rsidR="00D85077" w:rsidRPr="00D716F7" w:rsidRDefault="00D85077" w:rsidP="00D85077">
      <w:pPr>
        <w:rPr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19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18</m:t>
                    </m:r>
                  </m:e>
                </m:mr>
              </m:m>
            </m:e>
          </m:d>
        </m:oMath>
      </m:oMathPara>
    </w:p>
    <w:p w14:paraId="16A6EA37" w14:textId="77777777" w:rsidR="00D85077" w:rsidRDefault="00D85077" w:rsidP="00D85077">
      <w:pPr>
        <w:pStyle w:val="Ttulo3"/>
        <w:rPr>
          <w:lang w:val="en-US"/>
        </w:rPr>
      </w:pPr>
      <w:r>
        <w:rPr>
          <w:lang w:val="en-US"/>
        </w:rPr>
        <w:lastRenderedPageBreak/>
        <w:t>Breast Cancer Wisconsin</w:t>
      </w:r>
    </w:p>
    <w:p w14:paraId="1C74007F" w14:textId="13EE4776" w:rsidR="00D85077" w:rsidRDefault="003851D9" w:rsidP="00D85077">
      <w:pPr>
        <w:jc w:val="center"/>
        <w:rPr>
          <w:lang w:val="en-US"/>
        </w:rPr>
      </w:pPr>
      <w:r w:rsidRPr="003851D9">
        <w:rPr>
          <w:lang w:val="en-US"/>
        </w:rPr>
        <w:drawing>
          <wp:inline distT="0" distB="0" distL="0" distR="0" wp14:anchorId="2B40BA13" wp14:editId="0E8D948A">
            <wp:extent cx="2732690" cy="2367206"/>
            <wp:effectExtent l="0" t="0" r="0" b="0"/>
            <wp:docPr id="154982259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22593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8186" cy="237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3825ED" wp14:editId="22EEF71B">
            <wp:extent cx="2816773" cy="2303009"/>
            <wp:effectExtent l="0" t="0" r="3175" b="2540"/>
            <wp:docPr id="1829097858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097858" name="Imagen 1" descr="Gráf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4771" cy="230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FD47" w14:textId="4C539F2F" w:rsidR="003851D9" w:rsidRPr="00EE1168" w:rsidRDefault="003851D9" w:rsidP="00D85077">
      <w:pPr>
        <w:jc w:val="center"/>
        <w:rPr>
          <w:lang w:val="en-US"/>
        </w:rPr>
      </w:pPr>
    </w:p>
    <w:p w14:paraId="2943CAAD" w14:textId="77777777" w:rsidR="00D85077" w:rsidRDefault="00D85077" w:rsidP="00D85077">
      <w:pPr>
        <w:pStyle w:val="Ttulo4"/>
      </w:pPr>
      <w:r w:rsidRPr="00965F31">
        <w:t>Matriz de Confusión</w:t>
      </w:r>
    </w:p>
    <w:p w14:paraId="28C30DB7" w14:textId="5F87FEE8" w:rsidR="00D85077" w:rsidRPr="00D716F7" w:rsidRDefault="00D85077" w:rsidP="00D85077">
      <w:pPr>
        <w:rPr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63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104</m:t>
                    </m:r>
                  </m:e>
                </m:mr>
              </m:m>
            </m:e>
          </m:d>
        </m:oMath>
      </m:oMathPara>
    </w:p>
    <w:p w14:paraId="5DF1E82A" w14:textId="77777777" w:rsidR="00D85077" w:rsidRDefault="00D85077" w:rsidP="00D85077">
      <w:pPr>
        <w:pStyle w:val="Ttulo2"/>
      </w:pPr>
      <w:r w:rsidRPr="00965F31">
        <w:lastRenderedPageBreak/>
        <w:t>10-Fold-Cross-Validation</w:t>
      </w:r>
    </w:p>
    <w:p w14:paraId="2464866D" w14:textId="77777777" w:rsidR="00D85077" w:rsidRDefault="00D85077" w:rsidP="00D85077">
      <w:pPr>
        <w:pStyle w:val="Ttulo3"/>
      </w:pPr>
      <w:r w:rsidRPr="00AB0EE0">
        <w:t>IRIS</w:t>
      </w:r>
    </w:p>
    <w:p w14:paraId="3F85BE0B" w14:textId="3E041CAA" w:rsidR="00D85077" w:rsidRDefault="003D710C" w:rsidP="00D85077">
      <w:pPr>
        <w:jc w:val="center"/>
      </w:pPr>
      <w:r w:rsidRPr="00953FCC">
        <w:rPr>
          <w:lang w:val="en-US"/>
        </w:rPr>
        <w:drawing>
          <wp:inline distT="0" distB="0" distL="0" distR="0" wp14:anchorId="34EEE200" wp14:editId="4B60DE69">
            <wp:extent cx="2187817" cy="4603531"/>
            <wp:effectExtent l="0" t="0" r="3175" b="6985"/>
            <wp:docPr id="3763385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385" name="Imagen 1" descr="Texto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1578" cy="461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FCC">
        <w:rPr>
          <w:lang w:val="en-US"/>
        </w:rPr>
        <w:drawing>
          <wp:inline distT="0" distB="0" distL="0" distR="0" wp14:anchorId="3ECC740F" wp14:editId="448D362C">
            <wp:extent cx="3139966" cy="2732690"/>
            <wp:effectExtent l="0" t="0" r="3810" b="0"/>
            <wp:docPr id="1557471886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471886" name="Imagen 1" descr="Tabl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2657" cy="273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D0F4" w14:textId="7EE01C04" w:rsidR="003D710C" w:rsidRPr="00C21352" w:rsidRDefault="003D710C" w:rsidP="00D85077">
      <w:pPr>
        <w:jc w:val="center"/>
      </w:pPr>
      <w:r>
        <w:rPr>
          <w:noProof/>
        </w:rPr>
        <w:drawing>
          <wp:inline distT="0" distB="0" distL="0" distR="0" wp14:anchorId="769FCFB1" wp14:editId="6BEFBE72">
            <wp:extent cx="3088001" cy="2333296"/>
            <wp:effectExtent l="0" t="0" r="0" b="0"/>
            <wp:docPr id="1092177506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77506" name="Imagen 1" descr="Gráfico, Gráfico de líneas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3628" cy="235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798D" w14:textId="77777777" w:rsidR="00D85077" w:rsidRDefault="00D85077" w:rsidP="00D85077">
      <w:pPr>
        <w:pStyle w:val="Ttulo4"/>
      </w:pPr>
      <w:r w:rsidRPr="00AB0EE0">
        <w:lastRenderedPageBreak/>
        <w:t>Matriz de Confusión</w:t>
      </w:r>
    </w:p>
    <w:p w14:paraId="73BBC99F" w14:textId="335D7A2F" w:rsidR="00D85077" w:rsidRPr="00D716F7" w:rsidRDefault="00D85077" w:rsidP="00D85077">
      <w:pPr>
        <w:rPr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50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48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  <m:r>
                      <w:rPr>
                        <w:rFonts w:ascii="Cambria Math" w:hAnsi="Cambria Math"/>
                        <w:lang w:val="en-US"/>
                      </w:rPr>
                      <m:t>8</m:t>
                    </m:r>
                  </m:e>
                </m:mr>
              </m:m>
            </m:e>
          </m:d>
        </m:oMath>
      </m:oMathPara>
    </w:p>
    <w:p w14:paraId="0632C9D5" w14:textId="77777777" w:rsidR="00D85077" w:rsidRDefault="00D85077" w:rsidP="00D85077">
      <w:pPr>
        <w:pStyle w:val="Ttulo3"/>
      </w:pPr>
      <w:proofErr w:type="spellStart"/>
      <w:r w:rsidRPr="00AB0EE0">
        <w:t>Wine</w:t>
      </w:r>
      <w:proofErr w:type="spellEnd"/>
    </w:p>
    <w:p w14:paraId="6575A799" w14:textId="34495AE4" w:rsidR="00D85077" w:rsidRDefault="00D85077" w:rsidP="00D85077"/>
    <w:p w14:paraId="6DAB93C3" w14:textId="10127F21" w:rsidR="00D85077" w:rsidRDefault="005944ED" w:rsidP="005944ED">
      <w:pPr>
        <w:jc w:val="center"/>
      </w:pPr>
      <w:r>
        <w:rPr>
          <w:noProof/>
        </w:rPr>
        <w:drawing>
          <wp:inline distT="0" distB="0" distL="0" distR="0" wp14:anchorId="33F8D515" wp14:editId="7276E1F1">
            <wp:extent cx="2584800" cy="1953077"/>
            <wp:effectExtent l="0" t="0" r="6350" b="9525"/>
            <wp:docPr id="114114521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45211" name="Imagen 1" descr="Diagram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4800" cy="195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A3DFFE" wp14:editId="57D025E3">
            <wp:extent cx="2584800" cy="1953077"/>
            <wp:effectExtent l="0" t="0" r="6350" b="9525"/>
            <wp:docPr id="7161066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0666" name="Imagen 1" descr="Diagram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4800" cy="195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D4AE" w14:textId="6589BDCE" w:rsidR="005944ED" w:rsidRPr="00EE1168" w:rsidRDefault="005944ED" w:rsidP="005944ED">
      <w:pPr>
        <w:jc w:val="center"/>
      </w:pPr>
      <w:r w:rsidRPr="005944ED">
        <w:drawing>
          <wp:inline distT="0" distB="0" distL="0" distR="0" wp14:anchorId="70437681" wp14:editId="6FDE55A7">
            <wp:extent cx="3121572" cy="3056808"/>
            <wp:effectExtent l="0" t="0" r="3175" b="0"/>
            <wp:docPr id="370051473" name="Imagen 1" descr="Escala de tiemp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51473" name="Imagen 1" descr="Escala de tiempo&#10;&#10;Descripción generada automáticamente con confianza baj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7111" cy="306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915B" w14:textId="77777777" w:rsidR="00D85077" w:rsidRDefault="00D85077" w:rsidP="00D85077">
      <w:pPr>
        <w:pStyle w:val="Ttulo4"/>
      </w:pPr>
      <w:r w:rsidRPr="00AB0EE0">
        <w:t>Matriz de Confusión</w:t>
      </w:r>
    </w:p>
    <w:p w14:paraId="2FE53118" w14:textId="480A1357" w:rsidR="00D85077" w:rsidRPr="00D716F7" w:rsidRDefault="00D85077" w:rsidP="00D85077">
      <w:pPr>
        <w:rPr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  <m:r>
                      <w:rPr>
                        <w:rFonts w:ascii="Cambria Math" w:hAnsi="Cambria Math"/>
                        <w:lang w:val="en-US"/>
                      </w:rPr>
                      <m:t>9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  <m:r>
                      <w:rPr>
                        <w:rFonts w:ascii="Cambria Math" w:hAnsi="Cambria Math"/>
                        <w:lang w:val="en-US"/>
                      </w:rPr>
                      <m:t>7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  <m:r>
                      <w:rPr>
                        <w:rFonts w:ascii="Cambria Math" w:hAnsi="Cambria Math"/>
                        <w:lang w:val="en-US"/>
                      </w:rPr>
                      <m:t>7</m:t>
                    </m:r>
                  </m:e>
                </m:mr>
              </m:m>
            </m:e>
          </m:d>
        </m:oMath>
      </m:oMathPara>
    </w:p>
    <w:p w14:paraId="069921D1" w14:textId="77777777" w:rsidR="00D85077" w:rsidRDefault="00D85077" w:rsidP="00D85077">
      <w:pPr>
        <w:pStyle w:val="Ttulo3"/>
      </w:pPr>
      <w:proofErr w:type="spellStart"/>
      <w:r w:rsidRPr="00AB0EE0">
        <w:lastRenderedPageBreak/>
        <w:t>Breast</w:t>
      </w:r>
      <w:proofErr w:type="spellEnd"/>
      <w:r w:rsidRPr="00AB0EE0">
        <w:t xml:space="preserve"> </w:t>
      </w:r>
      <w:proofErr w:type="spellStart"/>
      <w:r w:rsidRPr="00AB0EE0">
        <w:t>Cancer</w:t>
      </w:r>
      <w:proofErr w:type="spellEnd"/>
      <w:r w:rsidRPr="00AB0EE0">
        <w:t xml:space="preserve"> Wisconsin</w:t>
      </w:r>
    </w:p>
    <w:p w14:paraId="3BB2F5F7" w14:textId="301351D8" w:rsidR="00D85077" w:rsidRDefault="00F258BF" w:rsidP="00D85077">
      <w:pPr>
        <w:jc w:val="center"/>
      </w:pPr>
      <w:r>
        <w:rPr>
          <w:noProof/>
        </w:rPr>
        <w:drawing>
          <wp:inline distT="0" distB="0" distL="0" distR="0" wp14:anchorId="5A2FC8EA" wp14:editId="3B1AB7D4">
            <wp:extent cx="2154620" cy="3753414"/>
            <wp:effectExtent l="0" t="0" r="0" b="0"/>
            <wp:docPr id="1141080879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80879" name="Imagen 1" descr="Gráf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58284" cy="375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378DED" wp14:editId="4F17478F">
            <wp:extent cx="2260213" cy="3754800"/>
            <wp:effectExtent l="0" t="0" r="6985" b="0"/>
            <wp:docPr id="1427157798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157798" name="Imagen 1" descr="Gráf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60213" cy="37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45D7" w14:textId="7FB34F0F" w:rsidR="00F258BF" w:rsidRPr="00AF17DD" w:rsidRDefault="00F258BF" w:rsidP="00D85077">
      <w:pPr>
        <w:jc w:val="center"/>
      </w:pPr>
      <w:r w:rsidRPr="00F258BF">
        <w:drawing>
          <wp:inline distT="0" distB="0" distL="0" distR="0" wp14:anchorId="1CECFA5F" wp14:editId="32D6A084">
            <wp:extent cx="3247697" cy="2835827"/>
            <wp:effectExtent l="0" t="0" r="0" b="3175"/>
            <wp:docPr id="16953764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7648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0702" cy="283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D08E" w14:textId="77777777" w:rsidR="00D85077" w:rsidRDefault="00D85077" w:rsidP="00D85077">
      <w:pPr>
        <w:pStyle w:val="Ttulo4"/>
      </w:pPr>
      <w:r w:rsidRPr="00965F31">
        <w:t>Matriz de Confusión</w:t>
      </w:r>
    </w:p>
    <w:p w14:paraId="2A57D0E6" w14:textId="54A5D1E3" w:rsidR="00D85077" w:rsidRPr="00D716F7" w:rsidRDefault="00D85077" w:rsidP="00D85077">
      <w:pPr>
        <w:rPr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200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13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  <m:r>
                      <w:rPr>
                        <w:rFonts w:ascii="Cambria Math" w:hAnsi="Cambria Math"/>
                        <w:lang w:val="en-US"/>
                      </w:rPr>
                      <m:t>44</m:t>
                    </m:r>
                  </m:e>
                </m:mr>
              </m:m>
            </m:e>
          </m:d>
        </m:oMath>
      </m:oMathPara>
    </w:p>
    <w:p w14:paraId="05F5BDF5" w14:textId="22295F58" w:rsidR="00D85077" w:rsidRPr="00D85077" w:rsidRDefault="00D85077" w:rsidP="00D85077">
      <w:pPr>
        <w:pStyle w:val="Ttulo1"/>
        <w:rPr>
          <w:lang w:val="en-US"/>
        </w:rPr>
      </w:pPr>
      <w:r>
        <w:rPr>
          <w:lang w:val="en-US"/>
        </w:rPr>
        <w:lastRenderedPageBreak/>
        <w:t>Red Neuronal RBF</w:t>
      </w:r>
    </w:p>
    <w:p w14:paraId="3F850E89" w14:textId="77777777" w:rsidR="00D85077" w:rsidRPr="00D85077" w:rsidRDefault="00D85077" w:rsidP="00D85077">
      <w:pPr>
        <w:pStyle w:val="Ttulo2"/>
        <w:rPr>
          <w:lang w:val="en-US"/>
        </w:rPr>
      </w:pPr>
      <w:r w:rsidRPr="00D85077">
        <w:rPr>
          <w:lang w:val="en-US"/>
        </w:rPr>
        <w:t>Hold-Out 70/30</w:t>
      </w:r>
    </w:p>
    <w:p w14:paraId="6E8B6FE3" w14:textId="77777777" w:rsidR="00D85077" w:rsidRPr="00D85077" w:rsidRDefault="00D85077" w:rsidP="00D85077">
      <w:pPr>
        <w:pStyle w:val="Ttulo3"/>
        <w:rPr>
          <w:lang w:val="en-US"/>
        </w:rPr>
      </w:pPr>
      <w:r w:rsidRPr="00D85077">
        <w:rPr>
          <w:lang w:val="en-US"/>
        </w:rPr>
        <w:t>IRIS</w:t>
      </w:r>
    </w:p>
    <w:p w14:paraId="76505AA9" w14:textId="19FD5D20" w:rsidR="00D85077" w:rsidRPr="00C21352" w:rsidRDefault="005944ED" w:rsidP="00D85077">
      <w:pPr>
        <w:jc w:val="center"/>
      </w:pPr>
      <w:r w:rsidRPr="005944ED">
        <w:drawing>
          <wp:inline distT="0" distB="0" distL="0" distR="0" wp14:anchorId="27EA57D6" wp14:editId="53773098">
            <wp:extent cx="2630930" cy="4372304"/>
            <wp:effectExtent l="0" t="0" r="0" b="9525"/>
            <wp:docPr id="654055027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55027" name="Imagen 1" descr="Tabla&#10;&#10;Descripción generada automáticamente con confianza me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7492" cy="43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07B3" w14:textId="77777777" w:rsidR="00D85077" w:rsidRDefault="00D85077" w:rsidP="00D85077">
      <w:pPr>
        <w:pStyle w:val="Ttulo4"/>
      </w:pPr>
      <w:r w:rsidRPr="00AB0EE0">
        <w:t>Matriz de Confusión</w:t>
      </w:r>
    </w:p>
    <w:p w14:paraId="063B0CB6" w14:textId="33745C90" w:rsidR="00D85077" w:rsidRPr="00D716F7" w:rsidRDefault="00D85077" w:rsidP="00D85077">
      <w:pPr>
        <w:rPr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16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13</m:t>
                    </m:r>
                  </m:e>
                </m:mr>
              </m:m>
            </m:e>
          </m:d>
        </m:oMath>
      </m:oMathPara>
    </w:p>
    <w:p w14:paraId="22635BD0" w14:textId="77777777" w:rsidR="00D85077" w:rsidRDefault="00D85077" w:rsidP="00D85077">
      <w:pPr>
        <w:pStyle w:val="Ttulo3"/>
      </w:pPr>
      <w:proofErr w:type="spellStart"/>
      <w:r w:rsidRPr="00AB0EE0">
        <w:lastRenderedPageBreak/>
        <w:t>Wine</w:t>
      </w:r>
      <w:proofErr w:type="spellEnd"/>
    </w:p>
    <w:p w14:paraId="58C60F28" w14:textId="22890495" w:rsidR="00D85077" w:rsidRPr="00EE1168" w:rsidRDefault="005944ED" w:rsidP="00D85077">
      <w:pPr>
        <w:jc w:val="center"/>
      </w:pPr>
      <w:r w:rsidRPr="005944ED">
        <w:drawing>
          <wp:inline distT="0" distB="0" distL="0" distR="0" wp14:anchorId="7D818B43" wp14:editId="2DDC243D">
            <wp:extent cx="3373821" cy="4701226"/>
            <wp:effectExtent l="0" t="0" r="0" b="4445"/>
            <wp:docPr id="62961939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619393" name="Imagen 1" descr="Tabl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7151" cy="470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04E25" w14:textId="77777777" w:rsidR="00D85077" w:rsidRDefault="00D85077" w:rsidP="00D85077">
      <w:pPr>
        <w:pStyle w:val="Ttulo4"/>
      </w:pPr>
      <w:r w:rsidRPr="00AB0EE0">
        <w:t>Matriz de Confusión</w:t>
      </w:r>
    </w:p>
    <w:p w14:paraId="5B02A866" w14:textId="06C61CDA" w:rsidR="00D85077" w:rsidRPr="00D716F7" w:rsidRDefault="00D85077" w:rsidP="00D85077">
      <w:pPr>
        <w:rPr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7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9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  <m:r>
                      <w:rPr>
                        <w:rFonts w:ascii="Cambria Math" w:hAnsi="Cambria Math"/>
                        <w:lang w:val="en-US"/>
                      </w:rPr>
                      <m:t>7</m:t>
                    </m:r>
                  </m:e>
                </m:mr>
              </m:m>
            </m:e>
          </m:d>
        </m:oMath>
      </m:oMathPara>
    </w:p>
    <w:p w14:paraId="10032B6C" w14:textId="77777777" w:rsidR="00D85077" w:rsidRDefault="00D85077" w:rsidP="00D85077">
      <w:pPr>
        <w:pStyle w:val="Ttulo3"/>
      </w:pPr>
      <w:proofErr w:type="spellStart"/>
      <w:r w:rsidRPr="00AB0EE0">
        <w:lastRenderedPageBreak/>
        <w:t>Breast</w:t>
      </w:r>
      <w:proofErr w:type="spellEnd"/>
      <w:r w:rsidRPr="00AB0EE0">
        <w:t xml:space="preserve"> </w:t>
      </w:r>
      <w:proofErr w:type="spellStart"/>
      <w:r w:rsidRPr="00AB0EE0">
        <w:t>Cancer</w:t>
      </w:r>
      <w:proofErr w:type="spellEnd"/>
      <w:r w:rsidRPr="00AB0EE0">
        <w:t xml:space="preserve"> Wisconsin</w:t>
      </w:r>
    </w:p>
    <w:p w14:paraId="3CC430E9" w14:textId="7C955078" w:rsidR="00D85077" w:rsidRPr="00AF17DD" w:rsidRDefault="00F258BF" w:rsidP="00D85077">
      <w:pPr>
        <w:jc w:val="center"/>
      </w:pPr>
      <w:r w:rsidRPr="00F258BF">
        <w:drawing>
          <wp:inline distT="0" distB="0" distL="0" distR="0" wp14:anchorId="1B986930" wp14:editId="71C062A5">
            <wp:extent cx="2753710" cy="4305590"/>
            <wp:effectExtent l="0" t="0" r="8890" b="0"/>
            <wp:docPr id="1096588446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88446" name="Imagen 1" descr="Tabl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59347" cy="431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2B7E" w14:textId="77777777" w:rsidR="00D85077" w:rsidRDefault="00D85077" w:rsidP="00D85077">
      <w:pPr>
        <w:pStyle w:val="Ttulo4"/>
      </w:pPr>
      <w:r w:rsidRPr="00965F31">
        <w:t>Matriz de Confusión</w:t>
      </w:r>
    </w:p>
    <w:p w14:paraId="6EB25A3C" w14:textId="6A3D0599" w:rsidR="00D85077" w:rsidRPr="00D716F7" w:rsidRDefault="00D85077" w:rsidP="00D85077">
      <w:pPr>
        <w:rPr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</m:mr>
              </m:m>
            </m:e>
          </m:d>
        </m:oMath>
      </m:oMathPara>
    </w:p>
    <w:p w14:paraId="4B3CAB5A" w14:textId="77777777" w:rsidR="00D85077" w:rsidRDefault="00D85077" w:rsidP="00D85077">
      <w:pPr>
        <w:pStyle w:val="Ttulo2"/>
      </w:pPr>
      <w:r w:rsidRPr="00965F31">
        <w:lastRenderedPageBreak/>
        <w:t>10-Fold-Cross-Validation</w:t>
      </w:r>
    </w:p>
    <w:p w14:paraId="718689C3" w14:textId="77777777" w:rsidR="00D85077" w:rsidRDefault="00D85077" w:rsidP="00D85077">
      <w:pPr>
        <w:pStyle w:val="Ttulo3"/>
      </w:pPr>
      <w:r w:rsidRPr="00AB0EE0">
        <w:t>IRIS</w:t>
      </w:r>
    </w:p>
    <w:p w14:paraId="515FF786" w14:textId="2EFC5CB0" w:rsidR="00D85077" w:rsidRPr="00C21352" w:rsidRDefault="00F258BF" w:rsidP="00D85077">
      <w:pPr>
        <w:jc w:val="center"/>
      </w:pPr>
      <w:r w:rsidRPr="00F258BF">
        <w:drawing>
          <wp:inline distT="0" distB="0" distL="0" distR="0" wp14:anchorId="227CA986" wp14:editId="7BAA7D89">
            <wp:extent cx="3720662" cy="5776029"/>
            <wp:effectExtent l="0" t="0" r="0" b="0"/>
            <wp:docPr id="1280027203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27203" name="Imagen 1" descr="Tabla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4895" cy="578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A8EB" w14:textId="77777777" w:rsidR="00D85077" w:rsidRDefault="00D85077" w:rsidP="00D85077">
      <w:pPr>
        <w:pStyle w:val="Ttulo4"/>
      </w:pPr>
      <w:r w:rsidRPr="00AB0EE0">
        <w:t>Matriz de Confusión</w:t>
      </w:r>
    </w:p>
    <w:p w14:paraId="60082605" w14:textId="2688E9D2" w:rsidR="00D85077" w:rsidRPr="00D716F7" w:rsidRDefault="00D85077" w:rsidP="00D85077">
      <w:pPr>
        <w:rPr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49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  <m:r>
                      <w:rPr>
                        <w:rFonts w:ascii="Cambria Math" w:hAnsi="Cambria Math"/>
                        <w:lang w:val="en-US"/>
                      </w:rPr>
                      <m:t>7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  <m:r>
                      <w:rPr>
                        <w:rFonts w:ascii="Cambria Math" w:hAnsi="Cambria Math"/>
                        <w:lang w:val="en-US"/>
                      </w:rPr>
                      <m:t>7</m:t>
                    </m:r>
                  </m:e>
                </m:mr>
              </m:m>
            </m:e>
          </m:d>
        </m:oMath>
      </m:oMathPara>
    </w:p>
    <w:p w14:paraId="33A7882D" w14:textId="77777777" w:rsidR="00D85077" w:rsidRDefault="00D85077" w:rsidP="00D85077">
      <w:pPr>
        <w:pStyle w:val="Ttulo3"/>
      </w:pPr>
      <w:proofErr w:type="spellStart"/>
      <w:r w:rsidRPr="00AB0EE0">
        <w:lastRenderedPageBreak/>
        <w:t>Wine</w:t>
      </w:r>
      <w:proofErr w:type="spellEnd"/>
    </w:p>
    <w:p w14:paraId="3D1FF193" w14:textId="7C9C2EE7" w:rsidR="00D85077" w:rsidRPr="00EE1168" w:rsidRDefault="005944ED" w:rsidP="00D85077">
      <w:pPr>
        <w:jc w:val="center"/>
      </w:pPr>
      <w:r w:rsidRPr="005944ED">
        <w:drawing>
          <wp:inline distT="0" distB="0" distL="0" distR="0" wp14:anchorId="0EC0485C" wp14:editId="0409716E">
            <wp:extent cx="3794235" cy="4901533"/>
            <wp:effectExtent l="0" t="0" r="0" b="0"/>
            <wp:docPr id="164332662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26628" name="Imagen 1" descr="Tabl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8080" cy="490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7C55" w14:textId="77777777" w:rsidR="00D85077" w:rsidRDefault="00D85077" w:rsidP="00D85077">
      <w:pPr>
        <w:pStyle w:val="Ttulo4"/>
      </w:pPr>
      <w:r w:rsidRPr="00AB0EE0">
        <w:t>Matriz de Confusión</w:t>
      </w:r>
    </w:p>
    <w:p w14:paraId="084579E3" w14:textId="52C5555E" w:rsidR="00D85077" w:rsidRPr="00D716F7" w:rsidRDefault="00D85077" w:rsidP="00D85077">
      <w:pPr>
        <w:rPr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18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34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8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32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8</m:t>
                    </m:r>
                  </m:e>
                </m:mr>
              </m:m>
            </m:e>
          </m:d>
        </m:oMath>
      </m:oMathPara>
    </w:p>
    <w:p w14:paraId="6C61A4FF" w14:textId="77777777" w:rsidR="00D85077" w:rsidRDefault="00D85077" w:rsidP="00D85077">
      <w:pPr>
        <w:pStyle w:val="Ttulo3"/>
      </w:pPr>
      <w:proofErr w:type="spellStart"/>
      <w:r w:rsidRPr="00AB0EE0">
        <w:lastRenderedPageBreak/>
        <w:t>Breast</w:t>
      </w:r>
      <w:proofErr w:type="spellEnd"/>
      <w:r w:rsidRPr="00AB0EE0">
        <w:t xml:space="preserve"> </w:t>
      </w:r>
      <w:proofErr w:type="spellStart"/>
      <w:r w:rsidRPr="00AB0EE0">
        <w:t>Cancer</w:t>
      </w:r>
      <w:proofErr w:type="spellEnd"/>
      <w:r w:rsidRPr="00AB0EE0">
        <w:t xml:space="preserve"> Wisconsin</w:t>
      </w:r>
    </w:p>
    <w:p w14:paraId="7903B8EE" w14:textId="280B11A2" w:rsidR="00D85077" w:rsidRPr="00AF17DD" w:rsidRDefault="00F258BF" w:rsidP="00D85077">
      <w:pPr>
        <w:jc w:val="center"/>
      </w:pPr>
      <w:r w:rsidRPr="00F258BF">
        <w:drawing>
          <wp:inline distT="0" distB="0" distL="0" distR="0" wp14:anchorId="4BB02F0B" wp14:editId="62FB2158">
            <wp:extent cx="3647090" cy="5382338"/>
            <wp:effectExtent l="0" t="0" r="0" b="8890"/>
            <wp:docPr id="51542993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29938" name="Imagen 1" descr="Tabl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1306" cy="53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6AB0" w14:textId="77777777" w:rsidR="00D85077" w:rsidRDefault="00D85077" w:rsidP="00D85077">
      <w:pPr>
        <w:pStyle w:val="Ttulo4"/>
      </w:pPr>
      <w:r w:rsidRPr="00965F31">
        <w:t>Matriz de Confusión</w:t>
      </w:r>
    </w:p>
    <w:p w14:paraId="3C3BAEE4" w14:textId="698733A2" w:rsidR="00D85077" w:rsidRPr="00F258BF" w:rsidRDefault="00D85077" w:rsidP="00D85077">
      <w:pPr>
        <w:rPr>
          <w:rFonts w:eastAsiaTheme="minorEastAsia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19</m:t>
                    </m:r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21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15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34</m:t>
                    </m:r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e>
                </m:mr>
              </m:m>
            </m:e>
          </m:d>
        </m:oMath>
      </m:oMathPara>
    </w:p>
    <w:p w14:paraId="3DF7A093" w14:textId="55AF92A8" w:rsidR="00F258BF" w:rsidRDefault="00F258BF" w:rsidP="00F258BF">
      <w:pPr>
        <w:pStyle w:val="Ttulo1"/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t>Documentación</w:t>
      </w:r>
      <w:proofErr w:type="spellEnd"/>
      <w:r>
        <w:rPr>
          <w:rFonts w:eastAsiaTheme="minorEastAsia"/>
          <w:lang w:val="en-US"/>
        </w:rPr>
        <w:t xml:space="preserve"> del Notebook</w:t>
      </w:r>
    </w:p>
    <w:p w14:paraId="3CADF33F" w14:textId="77777777" w:rsidR="00DF23BA" w:rsidRDefault="00DF23BA" w:rsidP="00F258BF">
      <w:r w:rsidRPr="00DF23BA">
        <w:t xml:space="preserve">Primero debemos importar las </w:t>
      </w:r>
      <w:r>
        <w:t>librerías que vamos a utilizar</w:t>
      </w:r>
    </w:p>
    <w:p w14:paraId="35768339" w14:textId="1221FB2F" w:rsidR="00F258BF" w:rsidRDefault="00DF23BA" w:rsidP="00DF23BA">
      <w:pPr>
        <w:jc w:val="center"/>
      </w:pPr>
      <w:r>
        <w:rPr>
          <w:noProof/>
        </w:rPr>
        <w:lastRenderedPageBreak/>
        <w:drawing>
          <wp:inline distT="0" distB="0" distL="0" distR="0" wp14:anchorId="6259FCD9" wp14:editId="245AD394">
            <wp:extent cx="5601970" cy="914400"/>
            <wp:effectExtent l="0" t="0" r="0" b="0"/>
            <wp:docPr id="127488174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F9946" w14:textId="1C2F7642" w:rsidR="00DF23BA" w:rsidRDefault="00DF23BA" w:rsidP="00DF23BA">
      <w:r>
        <w:t>Seguimos descargando los datos de CIFAR10 y normalizamos los valores de los pixeles de las imágenes.</w:t>
      </w:r>
    </w:p>
    <w:p w14:paraId="40683C2C" w14:textId="59F0B49A" w:rsidR="00DF23BA" w:rsidRDefault="00DF23BA" w:rsidP="00DF23BA">
      <w:pPr>
        <w:jc w:val="center"/>
      </w:pPr>
      <w:r>
        <w:rPr>
          <w:noProof/>
        </w:rPr>
        <w:drawing>
          <wp:inline distT="0" distB="0" distL="0" distR="0" wp14:anchorId="0B121F4B" wp14:editId="1D9CD317">
            <wp:extent cx="5601970" cy="914400"/>
            <wp:effectExtent l="0" t="0" r="0" b="0"/>
            <wp:docPr id="124560219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441C1" w14:textId="08731A00" w:rsidR="00DF23BA" w:rsidRDefault="00DF23BA" w:rsidP="00DF23BA">
      <w:pPr>
        <w:jc w:val="center"/>
      </w:pPr>
      <w:r w:rsidRPr="00DF23BA">
        <w:drawing>
          <wp:inline distT="0" distB="0" distL="0" distR="0" wp14:anchorId="42B930DD" wp14:editId="5D7499D4">
            <wp:extent cx="5192110" cy="1072731"/>
            <wp:effectExtent l="0" t="0" r="0" b="0"/>
            <wp:docPr id="118047328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473281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8085" cy="107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7248" w14:textId="7EF645F9" w:rsidR="00DF23BA" w:rsidRDefault="00DF23BA" w:rsidP="00DF23BA">
      <w:r>
        <w:t>Ahora vamos a mostrar las primeras 25 imágenes de CIFAR10, y definimos las clases y el tamaño de las figuras</w:t>
      </w:r>
    </w:p>
    <w:p w14:paraId="3912AACE" w14:textId="489D362B" w:rsidR="00DF23BA" w:rsidRDefault="00DF23BA" w:rsidP="00DF23BA">
      <w:r>
        <w:rPr>
          <w:noProof/>
        </w:rPr>
        <w:drawing>
          <wp:inline distT="0" distB="0" distL="0" distR="0" wp14:anchorId="726C3EC3" wp14:editId="6DC44520">
            <wp:extent cx="5601970" cy="2364740"/>
            <wp:effectExtent l="0" t="0" r="0" b="0"/>
            <wp:docPr id="51532204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83AB6" w14:textId="4D220746" w:rsidR="00DF23BA" w:rsidRDefault="00DF23BA" w:rsidP="00DF23BA">
      <w:pPr>
        <w:jc w:val="center"/>
      </w:pPr>
      <w:r w:rsidRPr="00DF23BA">
        <w:lastRenderedPageBreak/>
        <w:drawing>
          <wp:inline distT="0" distB="0" distL="0" distR="0" wp14:anchorId="2D7DEAD0" wp14:editId="7A80E637">
            <wp:extent cx="5612130" cy="5417820"/>
            <wp:effectExtent l="0" t="0" r="7620" b="0"/>
            <wp:docPr id="715633342" name="Imagen 1" descr="Imagen de la pantalla de un celular con texto e imágene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33342" name="Imagen 1" descr="Imagen de la pantalla de un celular con texto e imágenes&#10;&#10;Descripción generada automáticamente con confianza baj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0961" w14:textId="28D6BCA7" w:rsidR="00DF23BA" w:rsidRDefault="00DF23BA" w:rsidP="00DF23BA">
      <w:r w:rsidRPr="00DF23BA">
        <w:t>En esta parte se define la arquitectura de la red neuronal convolucional</w:t>
      </w:r>
      <w:r>
        <w:t>.</w:t>
      </w:r>
    </w:p>
    <w:p w14:paraId="726BE135" w14:textId="63EFA261" w:rsidR="00DF23BA" w:rsidRDefault="00DF23BA" w:rsidP="00DF23BA">
      <w:r>
        <w:rPr>
          <w:noProof/>
        </w:rPr>
        <w:drawing>
          <wp:inline distT="0" distB="0" distL="0" distR="0" wp14:anchorId="122A342F" wp14:editId="68C1CC37">
            <wp:extent cx="5601970" cy="1029970"/>
            <wp:effectExtent l="0" t="0" r="0" b="0"/>
            <wp:docPr id="90192486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42063" w14:textId="4766C017" w:rsidR="00DF23BA" w:rsidRDefault="00DF23BA" w:rsidP="00DF23BA">
      <w:r>
        <w:t>Y se muestra un resumen de la arquitectura de la red neuronal.</w:t>
      </w:r>
    </w:p>
    <w:p w14:paraId="079D815D" w14:textId="2CC65AF7" w:rsidR="00DF23BA" w:rsidRDefault="00DF23BA" w:rsidP="00DF23BA">
      <w:r>
        <w:rPr>
          <w:noProof/>
        </w:rPr>
        <w:lastRenderedPageBreak/>
        <w:drawing>
          <wp:inline distT="0" distB="0" distL="0" distR="0" wp14:anchorId="7E8BA5A3" wp14:editId="5BE7DACD">
            <wp:extent cx="5612765" cy="756920"/>
            <wp:effectExtent l="0" t="0" r="0" b="5080"/>
            <wp:docPr id="157251647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7E4E1" w14:textId="61F1E9F7" w:rsidR="00DF23BA" w:rsidRDefault="00DF23BA" w:rsidP="00DF23BA">
      <w:pPr>
        <w:jc w:val="center"/>
      </w:pPr>
      <w:r w:rsidRPr="00DF23BA">
        <w:drawing>
          <wp:inline distT="0" distB="0" distL="0" distR="0" wp14:anchorId="18A9A065" wp14:editId="0F8F7AC2">
            <wp:extent cx="5001323" cy="3677163"/>
            <wp:effectExtent l="0" t="0" r="8890" b="0"/>
            <wp:docPr id="138401600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16009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25FA" w14:textId="4640B120" w:rsidR="00DF23BA" w:rsidRDefault="00DF23BA" w:rsidP="00DF23BA">
      <w:r>
        <w:t>Se agregan las capas densas para la clasificación y se muestra un resumen de la arquitectura.</w:t>
      </w:r>
    </w:p>
    <w:p w14:paraId="2C5561A1" w14:textId="08BA7E89" w:rsidR="00DF23BA" w:rsidRDefault="00DF23BA" w:rsidP="00DF23BA">
      <w:r>
        <w:rPr>
          <w:noProof/>
        </w:rPr>
        <w:drawing>
          <wp:inline distT="0" distB="0" distL="0" distR="0" wp14:anchorId="7F1E3215" wp14:editId="1472873A">
            <wp:extent cx="5612765" cy="1103630"/>
            <wp:effectExtent l="0" t="0" r="0" b="1270"/>
            <wp:docPr id="103040129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11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47F51" w14:textId="71A80182" w:rsidR="00DF23BA" w:rsidRDefault="00DF23BA" w:rsidP="00DF23BA">
      <w:pPr>
        <w:jc w:val="center"/>
      </w:pPr>
      <w:r w:rsidRPr="00DF23BA">
        <w:lastRenderedPageBreak/>
        <w:drawing>
          <wp:inline distT="0" distB="0" distL="0" distR="0" wp14:anchorId="554EDB5A" wp14:editId="1CA0B260">
            <wp:extent cx="5391902" cy="5382376"/>
            <wp:effectExtent l="0" t="0" r="0" b="8890"/>
            <wp:docPr id="92301012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10123" name="Imagen 1" descr="Interfaz de usuario gráfica, 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E3DD" w14:textId="5A1EB98E" w:rsidR="008E6D68" w:rsidRDefault="008E6D68" w:rsidP="008E6D68">
      <w:r>
        <w:t>Ya llegamos a la parte donde compilamos y entrenamos el modelo, utilizaremos el optimizador ‘Adam’ ya que es uno de los mas utilizados en la actualidad como la función de entropía cruzada para la clasificación, y la métrica de precisión para evaluar el rendimiento del modelo. Tendremos 10 épocas.</w:t>
      </w:r>
    </w:p>
    <w:p w14:paraId="6322B559" w14:textId="46E14FE9" w:rsidR="008E6D68" w:rsidRDefault="008E6D68" w:rsidP="008E6D68">
      <w:r>
        <w:rPr>
          <w:noProof/>
        </w:rPr>
        <w:lastRenderedPageBreak/>
        <w:drawing>
          <wp:inline distT="0" distB="0" distL="0" distR="0" wp14:anchorId="3452384C" wp14:editId="2E658A91">
            <wp:extent cx="5601970" cy="1482090"/>
            <wp:effectExtent l="0" t="0" r="0" b="3810"/>
            <wp:docPr id="82473561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A9869" w14:textId="144238B7" w:rsidR="008E6D68" w:rsidRDefault="008E6D68" w:rsidP="008E6D68">
      <w:r w:rsidRPr="008E6D68">
        <w:drawing>
          <wp:inline distT="0" distB="0" distL="0" distR="0" wp14:anchorId="4B86776E" wp14:editId="4D6456A0">
            <wp:extent cx="5612130" cy="2633980"/>
            <wp:effectExtent l="0" t="0" r="7620" b="0"/>
            <wp:docPr id="5892306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230697" name="Imagen 1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FC20" w14:textId="2E6A06FF" w:rsidR="008E6D68" w:rsidRDefault="008E6D68" w:rsidP="008E6D68">
      <w:r>
        <w:t>Ahora graficaremos la precisión del modelo en entrenamiento y en validación.</w:t>
      </w:r>
    </w:p>
    <w:p w14:paraId="3E65F1C8" w14:textId="3565459A" w:rsidR="008E6D68" w:rsidRDefault="008E6D68" w:rsidP="008E6D68">
      <w:r>
        <w:rPr>
          <w:noProof/>
        </w:rPr>
        <w:drawing>
          <wp:inline distT="0" distB="0" distL="0" distR="0" wp14:anchorId="04EC46B3" wp14:editId="5D5559DE">
            <wp:extent cx="5601970" cy="1313815"/>
            <wp:effectExtent l="0" t="0" r="0" b="635"/>
            <wp:docPr id="169269764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E6656" w14:textId="519A8489" w:rsidR="008E6D68" w:rsidRDefault="008E6D68" w:rsidP="008E6D68">
      <w:pPr>
        <w:jc w:val="center"/>
      </w:pPr>
      <w:r w:rsidRPr="008E6D68">
        <w:lastRenderedPageBreak/>
        <w:drawing>
          <wp:inline distT="0" distB="0" distL="0" distR="0" wp14:anchorId="2FDB5203" wp14:editId="2D68EAF8">
            <wp:extent cx="5612130" cy="5050790"/>
            <wp:effectExtent l="0" t="0" r="7620" b="0"/>
            <wp:docPr id="701845029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45029" name="Imagen 1" descr="Gráfico, Gráfico de líneas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5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D4EC" w14:textId="785AA1B9" w:rsidR="008E6D68" w:rsidRDefault="008E6D68" w:rsidP="008E6D68">
      <w:r>
        <w:t>Y para finalizar mostraremos la precisión del modelo.</w:t>
      </w:r>
    </w:p>
    <w:p w14:paraId="5A62D78C" w14:textId="75371609" w:rsidR="00F258BF" w:rsidRPr="00DF23BA" w:rsidRDefault="008E6D68" w:rsidP="008E6D68">
      <w:pPr>
        <w:jc w:val="center"/>
      </w:pPr>
      <w:r w:rsidRPr="008E6D68">
        <w:drawing>
          <wp:inline distT="0" distB="0" distL="0" distR="0" wp14:anchorId="266D9691" wp14:editId="1101E239">
            <wp:extent cx="2257740" cy="743054"/>
            <wp:effectExtent l="0" t="0" r="0" b="0"/>
            <wp:docPr id="111635446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354461" name="Imagen 1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12935" w14:textId="77777777" w:rsidR="00D85077" w:rsidRPr="00AB0EE0" w:rsidRDefault="00D85077" w:rsidP="00D85077"/>
    <w:p w14:paraId="1F86C1EE" w14:textId="77777777" w:rsidR="00D85077" w:rsidRPr="00965F31" w:rsidRDefault="00D85077" w:rsidP="00D85077">
      <w:pPr>
        <w:pStyle w:val="Ttulo"/>
        <w:rPr>
          <w:rStyle w:val="Textoennegrita"/>
        </w:rPr>
      </w:pPr>
    </w:p>
    <w:p w14:paraId="25CC917A" w14:textId="77777777" w:rsidR="004574EA" w:rsidRPr="00DF23BA" w:rsidRDefault="004574EA"/>
    <w:p w14:paraId="33F5CC03" w14:textId="77777777" w:rsidR="005F708A" w:rsidRPr="00DF23BA" w:rsidRDefault="005F708A" w:rsidP="005F708A">
      <w:pPr>
        <w:pStyle w:val="Ttulo"/>
        <w:rPr>
          <w:rStyle w:val="Textoennegrita"/>
        </w:rPr>
      </w:pPr>
    </w:p>
    <w:sectPr w:rsidR="005F708A" w:rsidRPr="00DF23BA">
      <w:headerReference w:type="default" r:id="rId44"/>
      <w:footerReference w:type="default" r:id="rId4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FBD123" w14:textId="77777777" w:rsidR="00155278" w:rsidRDefault="00155278" w:rsidP="00D335E1">
      <w:pPr>
        <w:spacing w:after="0" w:line="240" w:lineRule="auto"/>
      </w:pPr>
      <w:r>
        <w:separator/>
      </w:r>
    </w:p>
  </w:endnote>
  <w:endnote w:type="continuationSeparator" w:id="0">
    <w:p w14:paraId="7DD8FACF" w14:textId="77777777" w:rsidR="00155278" w:rsidRDefault="00155278" w:rsidP="00D335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Cascadia Code">
    <w:panose1 w:val="00000000000000000000"/>
    <w:charset w:val="00"/>
    <w:family w:val="auto"/>
    <w:pitch w:val="fixed"/>
    <w:sig w:usb0="A1002AFF" w:usb1="C000F9FB" w:usb2="0004002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02733369"/>
      <w:docPartObj>
        <w:docPartGallery w:val="Page Numbers (Bottom of Page)"/>
        <w:docPartUnique/>
      </w:docPartObj>
    </w:sdtPr>
    <w:sdtContent>
      <w:p w14:paraId="09E9B613" w14:textId="77777777" w:rsidR="005F708A" w:rsidRDefault="005F708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65FAA26F" w14:textId="77777777" w:rsidR="005F708A" w:rsidRDefault="005F708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4245FB" w14:textId="77777777" w:rsidR="00155278" w:rsidRDefault="00155278" w:rsidP="00D335E1">
      <w:pPr>
        <w:spacing w:after="0" w:line="240" w:lineRule="auto"/>
      </w:pPr>
      <w:r>
        <w:separator/>
      </w:r>
    </w:p>
  </w:footnote>
  <w:footnote w:type="continuationSeparator" w:id="0">
    <w:p w14:paraId="1FCAF324" w14:textId="77777777" w:rsidR="00155278" w:rsidRDefault="00155278" w:rsidP="00D335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144052" w14:textId="77777777" w:rsidR="00D335E1" w:rsidRPr="00E52B1C" w:rsidRDefault="009E7DA4" w:rsidP="00E52B1C">
    <w:pPr>
      <w:pStyle w:val="Encabezado"/>
      <w:tabs>
        <w:tab w:val="clear" w:pos="4419"/>
        <w:tab w:val="left" w:pos="1843"/>
        <w:tab w:val="left" w:pos="4253"/>
        <w:tab w:val="left" w:pos="4536"/>
      </w:tabs>
      <w:jc w:val="center"/>
      <w:rPr>
        <w:rFonts w:cs="Arial"/>
        <w:b/>
        <w:bCs/>
        <w:sz w:val="28"/>
        <w:szCs w:val="28"/>
      </w:rPr>
    </w:pPr>
    <w:r w:rsidRPr="00E52B1C">
      <w:rPr>
        <w:noProof/>
      </w:rPr>
      <w:drawing>
        <wp:anchor distT="0" distB="0" distL="114300" distR="114300" simplePos="0" relativeHeight="251661312" behindDoc="0" locked="0" layoutInCell="1" allowOverlap="1" wp14:anchorId="45882200" wp14:editId="128D41C7">
          <wp:simplePos x="0" y="0"/>
          <wp:positionH relativeFrom="margin">
            <wp:posOffset>5301615</wp:posOffset>
          </wp:positionH>
          <wp:positionV relativeFrom="margin">
            <wp:posOffset>-1163141</wp:posOffset>
          </wp:positionV>
          <wp:extent cx="1140460" cy="869950"/>
          <wp:effectExtent l="0" t="0" r="2540" b="6350"/>
          <wp:wrapSquare wrapText="bothSides"/>
          <wp:docPr id="1" name="Imagen 1" descr="Historia &amp;amp; Escudo - ESCO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istoria &amp;amp; Escudo - ESCOM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0460" cy="869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52B1C">
      <w:rPr>
        <w:noProof/>
      </w:rPr>
      <w:drawing>
        <wp:anchor distT="0" distB="0" distL="114300" distR="114300" simplePos="0" relativeHeight="251659264" behindDoc="0" locked="0" layoutInCell="1" allowOverlap="1" wp14:anchorId="502138B9" wp14:editId="2589EB59">
          <wp:simplePos x="0" y="0"/>
          <wp:positionH relativeFrom="page">
            <wp:align>left</wp:align>
          </wp:positionH>
          <wp:positionV relativeFrom="margin">
            <wp:posOffset>-1282571</wp:posOffset>
          </wp:positionV>
          <wp:extent cx="1421765" cy="1009650"/>
          <wp:effectExtent l="0" t="0" r="0" b="0"/>
          <wp:wrapSquare wrapText="bothSides"/>
          <wp:docPr id="2" name="Imagen 2" descr="Instituto Politécnico Nacional - Wikipedia, la enciclopedia libr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Instituto Politécnico Nacional - Wikipedia, la enciclopedia libre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1765" cy="1009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335E1" w:rsidRPr="00E52B1C">
      <w:rPr>
        <w:rFonts w:cs="Arial"/>
        <w:b/>
        <w:bCs/>
        <w:sz w:val="28"/>
        <w:szCs w:val="28"/>
      </w:rPr>
      <w:t>INSTITUTO POLITECNICO NACIONAL</w:t>
    </w:r>
  </w:p>
  <w:p w14:paraId="1FF44DC0" w14:textId="77777777" w:rsidR="00D335E1" w:rsidRPr="00E52B1C" w:rsidRDefault="00D335E1" w:rsidP="00E52B1C">
    <w:pPr>
      <w:pStyle w:val="Encabezado"/>
      <w:jc w:val="center"/>
      <w:rPr>
        <w:rFonts w:cs="Arial"/>
        <w:b/>
        <w:bCs/>
        <w:sz w:val="24"/>
        <w:szCs w:val="24"/>
      </w:rPr>
    </w:pPr>
    <w:r w:rsidRPr="00E52B1C">
      <w:rPr>
        <w:rFonts w:cs="Arial"/>
        <w:b/>
        <w:bCs/>
        <w:sz w:val="24"/>
        <w:szCs w:val="24"/>
      </w:rPr>
      <w:t>ESCUELA SUPERIOR DE CÓMPUTO</w:t>
    </w:r>
  </w:p>
  <w:p w14:paraId="7A578EEC" w14:textId="77777777" w:rsidR="00D335E1" w:rsidRDefault="007A203D" w:rsidP="00E52B1C">
    <w:pPr>
      <w:pStyle w:val="Encabezado"/>
      <w:jc w:val="center"/>
      <w:rPr>
        <w:rFonts w:cs="Arial"/>
        <w:sz w:val="24"/>
        <w:szCs w:val="24"/>
      </w:rPr>
    </w:pPr>
    <w:r w:rsidRPr="00E52B1C">
      <w:rPr>
        <w:rFonts w:cs="Arial"/>
        <w:b/>
        <w:bCs/>
        <w:sz w:val="24"/>
        <w:szCs w:val="24"/>
      </w:rPr>
      <w:t>NOMBRE:</w:t>
    </w:r>
    <w:r w:rsidRPr="00E52B1C">
      <w:rPr>
        <w:rFonts w:cs="Arial"/>
        <w:sz w:val="24"/>
        <w:szCs w:val="24"/>
      </w:rPr>
      <w:t xml:space="preserve"> Cerda García Gustavo</w:t>
    </w:r>
  </w:p>
  <w:p w14:paraId="0C12DB37" w14:textId="6FECAA5C" w:rsidR="009E7DA4" w:rsidRDefault="009E7DA4" w:rsidP="00E52B1C">
    <w:pPr>
      <w:pStyle w:val="Encabezado"/>
      <w:jc w:val="center"/>
      <w:rPr>
        <w:rFonts w:cs="Arial"/>
        <w:sz w:val="24"/>
        <w:szCs w:val="24"/>
      </w:rPr>
    </w:pPr>
    <w:r w:rsidRPr="009E7DA4">
      <w:rPr>
        <w:rFonts w:cs="Arial"/>
        <w:b/>
        <w:bCs/>
        <w:sz w:val="24"/>
        <w:szCs w:val="24"/>
      </w:rPr>
      <w:t>Materia</w:t>
    </w:r>
    <w:r>
      <w:rPr>
        <w:rFonts w:cs="Arial"/>
        <w:sz w:val="24"/>
        <w:szCs w:val="24"/>
      </w:rPr>
      <w:t>:</w:t>
    </w:r>
    <w:r w:rsidR="00D85077">
      <w:rPr>
        <w:rFonts w:cs="Arial"/>
        <w:sz w:val="24"/>
        <w:szCs w:val="24"/>
      </w:rPr>
      <w:t xml:space="preserve"> Inteligencia Artificial</w:t>
    </w:r>
  </w:p>
  <w:p w14:paraId="4A707A9D" w14:textId="77777777" w:rsidR="00902708" w:rsidRDefault="00902708" w:rsidP="00E52B1C">
    <w:pPr>
      <w:pStyle w:val="Encabezado"/>
      <w:jc w:val="center"/>
      <w:rPr>
        <w:rFonts w:cs="Arial"/>
        <w:sz w:val="24"/>
        <w:szCs w:val="24"/>
      </w:rPr>
    </w:pPr>
  </w:p>
  <w:p w14:paraId="581CA443" w14:textId="77777777" w:rsidR="00902708" w:rsidRPr="00E52B1C" w:rsidRDefault="00902708" w:rsidP="00E52B1C">
    <w:pPr>
      <w:pStyle w:val="Encabezado"/>
      <w:jc w:val="center"/>
      <w:rPr>
        <w:rFonts w:cs="Arial"/>
        <w:sz w:val="24"/>
        <w:szCs w:val="2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077"/>
    <w:rsid w:val="000A6490"/>
    <w:rsid w:val="00155278"/>
    <w:rsid w:val="001E5926"/>
    <w:rsid w:val="002445EC"/>
    <w:rsid w:val="002E6812"/>
    <w:rsid w:val="002F23EE"/>
    <w:rsid w:val="003851D9"/>
    <w:rsid w:val="003D710C"/>
    <w:rsid w:val="004574EA"/>
    <w:rsid w:val="005944ED"/>
    <w:rsid w:val="005F708A"/>
    <w:rsid w:val="007061D4"/>
    <w:rsid w:val="007A203D"/>
    <w:rsid w:val="008E6D68"/>
    <w:rsid w:val="00902708"/>
    <w:rsid w:val="00930D8A"/>
    <w:rsid w:val="0094572B"/>
    <w:rsid w:val="00953FCC"/>
    <w:rsid w:val="009D42AE"/>
    <w:rsid w:val="009E7DA4"/>
    <w:rsid w:val="00AC55CF"/>
    <w:rsid w:val="00AF57DB"/>
    <w:rsid w:val="00B36AF7"/>
    <w:rsid w:val="00CC53C7"/>
    <w:rsid w:val="00CC54EC"/>
    <w:rsid w:val="00D335E1"/>
    <w:rsid w:val="00D85077"/>
    <w:rsid w:val="00D955E8"/>
    <w:rsid w:val="00DF23BA"/>
    <w:rsid w:val="00E52B1C"/>
    <w:rsid w:val="00EC6AD2"/>
    <w:rsid w:val="00ED0E64"/>
    <w:rsid w:val="00F02965"/>
    <w:rsid w:val="00F258BF"/>
    <w:rsid w:val="00F67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B39CDB"/>
  <w15:chartTrackingRefBased/>
  <w15:docId w15:val="{94D53C1B-7071-44BF-A800-E5B0FDB31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5077"/>
    <w:pPr>
      <w:jc w:val="both"/>
    </w:pPr>
    <w:rPr>
      <w:rFonts w:ascii="Montserrat" w:hAnsi="Montserrat"/>
    </w:rPr>
  </w:style>
  <w:style w:type="paragraph" w:styleId="Ttulo1">
    <w:name w:val="heading 1"/>
    <w:basedOn w:val="Normal"/>
    <w:next w:val="Normal"/>
    <w:link w:val="Ttulo1Car"/>
    <w:uiPriority w:val="9"/>
    <w:qFormat/>
    <w:rsid w:val="005F708A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F708A"/>
    <w:pPr>
      <w:keepNext/>
      <w:keepLines/>
      <w:spacing w:before="40" w:after="0"/>
      <w:outlineLvl w:val="1"/>
    </w:pPr>
    <w:rPr>
      <w:rFonts w:eastAsiaTheme="majorEastAsia" w:cstheme="majorBidi"/>
      <w:b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D0E64"/>
    <w:pPr>
      <w:keepNext/>
      <w:keepLines/>
      <w:spacing w:before="40" w:after="0"/>
      <w:ind w:left="708"/>
      <w:outlineLvl w:val="2"/>
    </w:pPr>
    <w:rPr>
      <w:rFonts w:eastAsiaTheme="majorEastAsia" w:cstheme="majorBidi"/>
      <w:b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D0E64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basedOn w:val="Normal"/>
    <w:uiPriority w:val="1"/>
    <w:qFormat/>
    <w:rsid w:val="001E5926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1E592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335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35E1"/>
  </w:style>
  <w:style w:type="paragraph" w:styleId="Piedepgina">
    <w:name w:val="footer"/>
    <w:basedOn w:val="Normal"/>
    <w:link w:val="PiedepginaCar"/>
    <w:uiPriority w:val="99"/>
    <w:unhideWhenUsed/>
    <w:rsid w:val="00D335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35E1"/>
  </w:style>
  <w:style w:type="character" w:customStyle="1" w:styleId="Ttulo1Car">
    <w:name w:val="Título 1 Car"/>
    <w:basedOn w:val="Fuentedeprrafopredeter"/>
    <w:link w:val="Ttulo1"/>
    <w:uiPriority w:val="9"/>
    <w:rsid w:val="005F708A"/>
    <w:rPr>
      <w:rFonts w:ascii="Montserrat" w:eastAsiaTheme="majorEastAsia" w:hAnsi="Montserrat" w:cstheme="majorBidi"/>
      <w:b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F708A"/>
    <w:rPr>
      <w:rFonts w:ascii="Montserrat" w:eastAsiaTheme="majorEastAsia" w:hAnsi="Montserrat" w:cstheme="majorBidi"/>
      <w:b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5F708A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F708A"/>
    <w:rPr>
      <w:rFonts w:ascii="Montserrat" w:eastAsiaTheme="majorEastAsia" w:hAnsi="Montserrat" w:cstheme="majorBidi"/>
      <w:b/>
      <w:spacing w:val="-10"/>
      <w:kern w:val="28"/>
      <w:sz w:val="32"/>
      <w:szCs w:val="56"/>
    </w:rPr>
  </w:style>
  <w:style w:type="character" w:styleId="Textoennegrita">
    <w:name w:val="Strong"/>
    <w:basedOn w:val="Fuentedeprrafopredeter"/>
    <w:uiPriority w:val="22"/>
    <w:qFormat/>
    <w:rsid w:val="005F708A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rsid w:val="00ED0E64"/>
    <w:rPr>
      <w:rFonts w:ascii="Montserrat" w:eastAsiaTheme="majorEastAsia" w:hAnsi="Montserrat" w:cstheme="majorBidi"/>
      <w:b/>
      <w:color w:val="44546A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ED0E64"/>
    <w:rPr>
      <w:rFonts w:ascii="Montserrat" w:eastAsiaTheme="majorEastAsia" w:hAnsi="Montserrat" w:cstheme="majorBidi"/>
      <w:b/>
      <w:iCs/>
      <w:color w:val="2F5496" w:themeColor="accent1" w:themeShade="BF"/>
    </w:rPr>
  </w:style>
  <w:style w:type="paragraph" w:customStyle="1" w:styleId="Cdigo">
    <w:name w:val="Código"/>
    <w:link w:val="CdigoCar"/>
    <w:qFormat/>
    <w:rsid w:val="00EC6AD2"/>
    <w:rPr>
      <w:rFonts w:ascii="Cascadia Code" w:hAnsi="Cascadia Code"/>
      <w:color w:val="44546A" w:themeColor="text2"/>
    </w:rPr>
  </w:style>
  <w:style w:type="character" w:customStyle="1" w:styleId="CdigoCar">
    <w:name w:val="Código Car"/>
    <w:basedOn w:val="Fuentedeprrafopredeter"/>
    <w:link w:val="Cdigo"/>
    <w:rsid w:val="00EC6AD2"/>
    <w:rPr>
      <w:rFonts w:ascii="Cascadia Code" w:hAnsi="Cascadia Code"/>
      <w:color w:val="44546A" w:themeColor="text2"/>
    </w:rPr>
  </w:style>
  <w:style w:type="table" w:styleId="Tablaconcuadrcula">
    <w:name w:val="Table Grid"/>
    <w:basedOn w:val="Tablanormal"/>
    <w:uiPriority w:val="39"/>
    <w:rsid w:val="00D850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15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3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0.png"/><Relationship Id="rId1" Type="http://schemas.openxmlformats.org/officeDocument/2006/relationships/image" Target="media/image3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us\Documents\Plantillas%20personalizadas%20de%20Office\PlantillaESCOM-SP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PlantillaESCOM-SP.dotx</Template>
  <TotalTime>89</TotalTime>
  <Pages>20</Pages>
  <Words>330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</dc:creator>
  <cp:keywords/>
  <dc:description/>
  <cp:lastModifiedBy>Gustavo Cerda Garcia</cp:lastModifiedBy>
  <cp:revision>1</cp:revision>
  <dcterms:created xsi:type="dcterms:W3CDTF">2024-06-16T23:19:00Z</dcterms:created>
  <dcterms:modified xsi:type="dcterms:W3CDTF">2024-06-17T00:49:00Z</dcterms:modified>
</cp:coreProperties>
</file>